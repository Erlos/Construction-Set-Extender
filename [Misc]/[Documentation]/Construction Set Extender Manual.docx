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690C" w:rsidRPr="00CE2BD4" w:rsidRDefault="00CE2BD4" w:rsidP="00CE2BD4">
      <w:pPr>
        <w:pStyle w:val="Title"/>
      </w:pPr>
      <w:r>
        <w:t>Construction Set Extender</w:t>
      </w:r>
    </w:p>
    <w:p w:rsidR="00C7690C" w:rsidRPr="00152E5C" w:rsidRDefault="00C82417">
      <w:pPr>
        <w:spacing w:after="0" w:line="240" w:lineRule="auto"/>
        <w:jc w:val="center"/>
        <w:rPr>
          <w:color w:val="2F5897"/>
        </w:rPr>
      </w:pPr>
      <w:r w:rsidRPr="00152E5C">
        <w:rPr>
          <w:color w:val="2F5897"/>
        </w:rPr>
        <w:t>shadeMe</w:t>
      </w:r>
    </w:p>
    <w:p w:rsidR="00C7690C" w:rsidRPr="00152E5C" w:rsidRDefault="00C7690C" w:rsidP="00563CA1">
      <w:pPr>
        <w:spacing w:after="0" w:line="240" w:lineRule="auto"/>
        <w:rPr>
          <w:color w:val="2F5897"/>
        </w:rPr>
      </w:pPr>
    </w:p>
    <w:p w:rsidR="00C7690C" w:rsidRDefault="00563CA1">
      <w:pPr>
        <w:jc w:val="center"/>
      </w:pPr>
      <w:r>
        <w:t xml:space="preserve">Version </w:t>
      </w:r>
      <w:r w:rsidR="008713A7">
        <w:t>6.0</w:t>
      </w:r>
    </w:p>
    <w:p w:rsidR="00563CA1" w:rsidRDefault="00563CA1" w:rsidP="00563CA1"/>
    <w:p w:rsidR="00563CA1" w:rsidRDefault="00563CA1" w:rsidP="00A42761">
      <w:pPr>
        <w:pStyle w:val="Heading1"/>
        <w:jc w:val="center"/>
        <w:rPr>
          <w:rStyle w:val="IntenseEmphasis"/>
        </w:rPr>
      </w:pPr>
      <w:r>
        <w:rPr>
          <w:rStyle w:val="IntenseEmphasis"/>
        </w:rPr>
        <w:t>Table of Contents</w:t>
      </w:r>
    </w:p>
    <w:p w:rsidR="00A42761" w:rsidRPr="00A42761" w:rsidRDefault="00A42761" w:rsidP="00A42761"/>
    <w:p w:rsidR="00A42761" w:rsidRPr="00152E5C" w:rsidRDefault="005D5950" w:rsidP="00A42761">
      <w:pPr>
        <w:rPr>
          <w:rStyle w:val="Strong"/>
          <w:i/>
          <w:iCs/>
          <w:color w:val="6076B4"/>
        </w:rPr>
      </w:pPr>
      <w:r>
        <w:rPr>
          <w:rStyle w:val="Strong"/>
          <w:i/>
          <w:iCs/>
          <w:color w:val="6076B4"/>
        </w:rPr>
        <w:t>&lt;</w:t>
      </w:r>
      <w:proofErr w:type="gramStart"/>
      <w:r>
        <w:rPr>
          <w:rStyle w:val="Strong"/>
          <w:i/>
          <w:iCs/>
          <w:color w:val="6076B4"/>
        </w:rPr>
        <w:t>add</w:t>
      </w:r>
      <w:proofErr w:type="gramEnd"/>
      <w:r>
        <w:rPr>
          <w:rStyle w:val="Strong"/>
          <w:i/>
          <w:iCs/>
          <w:color w:val="6076B4"/>
        </w:rPr>
        <w:t xml:space="preserve"> stuff&gt;</w:t>
      </w:r>
    </w:p>
    <w:p w:rsidR="00A42761" w:rsidRPr="00152E5C" w:rsidRDefault="00780C2A" w:rsidP="00BC7D78">
      <w:pPr>
        <w:pStyle w:val="Heading1"/>
        <w:jc w:val="center"/>
        <w:rPr>
          <w:rStyle w:val="IntenseEmphasis"/>
          <w:b w:val="0"/>
          <w:bCs/>
          <w:i w:val="0"/>
          <w:iCs w:val="0"/>
          <w:color w:val="2F5897"/>
        </w:rPr>
      </w:pPr>
      <w:r>
        <w:rPr>
          <w:rStyle w:val="IntenseEmphasis"/>
          <w:b w:val="0"/>
          <w:bCs/>
          <w:i w:val="0"/>
          <w:iCs w:val="0"/>
          <w:color w:val="2F5897"/>
        </w:rPr>
        <w:t>Enhancements</w:t>
      </w:r>
    </w:p>
    <w:p w:rsidR="00A42761" w:rsidRDefault="00A42761" w:rsidP="00D63012">
      <w:pPr>
        <w:pStyle w:val="Heading1"/>
      </w:pPr>
    </w:p>
    <w:p w:rsidR="00283D32" w:rsidRPr="00283D32" w:rsidRDefault="00780C2A" w:rsidP="0001165D">
      <w:pPr>
        <w:pStyle w:val="Heading1"/>
      </w:pPr>
      <w:r>
        <w:t>Plugins and Masters</w:t>
      </w:r>
    </w:p>
    <w:p w:rsidR="00780C2A" w:rsidRPr="00BC7D78" w:rsidRDefault="0001165D" w:rsidP="0001165D">
      <w:pPr>
        <w:pStyle w:val="Heading5"/>
        <w:ind w:left="720"/>
      </w:pPr>
      <w:r>
        <w:t xml:space="preserve">Creation </w:t>
      </w:r>
      <w:r w:rsidR="00515473">
        <w:t>a</w:t>
      </w:r>
      <w:r>
        <w:t xml:space="preserve">nd </w:t>
      </w:r>
      <w:r w:rsidR="00515473">
        <w:t>M</w:t>
      </w:r>
      <w:r w:rsidR="00780C2A" w:rsidRPr="00BC7D78">
        <w:t xml:space="preserve">odification </w:t>
      </w:r>
      <w:r w:rsidR="00515473">
        <w:t>o</w:t>
      </w:r>
      <w:r w:rsidR="00780C2A" w:rsidRPr="00BC7D78">
        <w:t xml:space="preserve">f </w:t>
      </w:r>
      <w:r w:rsidR="00515473">
        <w:t>M</w:t>
      </w:r>
      <w:r w:rsidR="00780C2A" w:rsidRPr="00BC7D78">
        <w:t xml:space="preserve">aster </w:t>
      </w:r>
      <w:r w:rsidR="00515473">
        <w:t>F</w:t>
      </w:r>
      <w:r w:rsidR="00780C2A" w:rsidRPr="00BC7D78">
        <w:t>iles:</w:t>
      </w:r>
    </w:p>
    <w:p w:rsidR="00780C2A" w:rsidRDefault="00780C2A" w:rsidP="0001165D">
      <w:pPr>
        <w:ind w:left="1440"/>
      </w:pPr>
      <w:r>
        <w:t>Master files can be actively edited and saved in the CS by setting them as active plugins. They will retain their master file status upon saving.</w:t>
      </w:r>
    </w:p>
    <w:p w:rsidR="00EC1A4F" w:rsidRDefault="00EC1A4F" w:rsidP="00E40BFB"/>
    <w:p w:rsidR="00780C2A" w:rsidRPr="00BC7D78" w:rsidRDefault="00780C2A" w:rsidP="0001165D">
      <w:pPr>
        <w:pStyle w:val="Heading5"/>
        <w:ind w:left="720"/>
      </w:pPr>
      <w:r w:rsidRPr="00BC7D78">
        <w:t xml:space="preserve">Modification of </w:t>
      </w:r>
      <w:r w:rsidR="00515473">
        <w:t>M</w:t>
      </w:r>
      <w:r w:rsidRPr="00BC7D78">
        <w:t xml:space="preserve">aster </w:t>
      </w:r>
      <w:r w:rsidR="00515473">
        <w:t>F</w:t>
      </w:r>
      <w:r w:rsidRPr="00BC7D78">
        <w:t xml:space="preserve">ile </w:t>
      </w:r>
      <w:r w:rsidR="00515473">
        <w:t>H</w:t>
      </w:r>
      <w:r w:rsidRPr="00BC7D78">
        <w:t xml:space="preserve">eader </w:t>
      </w:r>
      <w:r w:rsidR="00515473">
        <w:t>Data</w:t>
      </w:r>
      <w:r w:rsidRPr="00BC7D78">
        <w:t>:</w:t>
      </w:r>
    </w:p>
    <w:p w:rsidR="00780C2A" w:rsidRDefault="00780C2A" w:rsidP="0001165D">
      <w:pPr>
        <w:ind w:left="720" w:firstLine="720"/>
      </w:pPr>
      <w:r>
        <w:t>The Author and Description fields of master files are no longer disabled by default and can be edited like any other plugin file.</w:t>
      </w:r>
    </w:p>
    <w:p w:rsidR="00EC1A4F" w:rsidRDefault="00EC1A4F" w:rsidP="00E40BFB"/>
    <w:p w:rsidR="00780C2A" w:rsidRPr="00BC7D78" w:rsidRDefault="00780C2A" w:rsidP="0001165D">
      <w:pPr>
        <w:pStyle w:val="Heading5"/>
        <w:ind w:left="720"/>
      </w:pPr>
      <w:r w:rsidRPr="00BC7D78">
        <w:t xml:space="preserve">Removal of the </w:t>
      </w:r>
      <w:r w:rsidR="00515473">
        <w:t>N</w:t>
      </w:r>
      <w:r w:rsidRPr="00BC7D78">
        <w:t xml:space="preserve">eed for </w:t>
      </w:r>
      <w:r w:rsidR="00515473">
        <w:t>M</w:t>
      </w:r>
      <w:r w:rsidRPr="00BC7D78">
        <w:t xml:space="preserve">od </w:t>
      </w:r>
      <w:r w:rsidR="00515473">
        <w:t>D</w:t>
      </w:r>
      <w:r w:rsidRPr="00BC7D78">
        <w:t>e-isolation:</w:t>
      </w:r>
    </w:p>
    <w:p w:rsidR="00780C2A" w:rsidRDefault="00780C2A" w:rsidP="007133CD">
      <w:pPr>
        <w:ind w:left="1440"/>
      </w:pPr>
      <w:r>
        <w:t>The CS will now automatically save loaded ESP files as masters of the active plugin.</w:t>
      </w:r>
      <w:r w:rsidR="007133CD">
        <w:t xml:space="preserve"> The behavior can be toggled through the “Save Options” submenu in the “File” menu.</w:t>
      </w:r>
    </w:p>
    <w:p w:rsidR="00EC1A4F" w:rsidRDefault="00EC1A4F" w:rsidP="00E40BFB"/>
    <w:p w:rsidR="004A24FB" w:rsidRDefault="004A24FB" w:rsidP="0001165D">
      <w:pPr>
        <w:pStyle w:val="Heading5"/>
        <w:ind w:left="720"/>
      </w:pPr>
      <w:r w:rsidRPr="00BC7D78">
        <w:t xml:space="preserve">Saving </w:t>
      </w:r>
      <w:r w:rsidR="00515473">
        <w:t>P</w:t>
      </w:r>
      <w:r w:rsidRPr="00BC7D78">
        <w:t xml:space="preserve">lugins as ESM </w:t>
      </w:r>
      <w:r w:rsidR="00515473">
        <w:t>F</w:t>
      </w:r>
      <w:r w:rsidRPr="00BC7D78">
        <w:t>iles:</w:t>
      </w:r>
    </w:p>
    <w:p w:rsidR="004A24FB" w:rsidRDefault="004A24FB" w:rsidP="0001165D">
      <w:pPr>
        <w:ind w:left="720" w:firstLine="720"/>
      </w:pPr>
      <w:r>
        <w:t>The CS can now save plugins as either ESP or ESM files.</w:t>
      </w:r>
    </w:p>
    <w:p w:rsidR="00EC1A4F" w:rsidRDefault="00EC1A4F" w:rsidP="00E40BFB"/>
    <w:p w:rsidR="00537971" w:rsidRDefault="00537971" w:rsidP="0001165D">
      <w:pPr>
        <w:pStyle w:val="Heading5"/>
        <w:ind w:left="720"/>
      </w:pPr>
      <w:r>
        <w:t>“Save As”</w:t>
      </w:r>
      <w:r w:rsidRPr="00BC7D78">
        <w:t xml:space="preserve"> </w:t>
      </w:r>
      <w:r w:rsidR="00515473">
        <w:t>T</w:t>
      </w:r>
      <w:r>
        <w:t>ool</w:t>
      </w:r>
      <w:r w:rsidRPr="00BC7D78">
        <w:t>:</w:t>
      </w:r>
    </w:p>
    <w:p w:rsidR="007133CD" w:rsidRDefault="00537971" w:rsidP="007133CD">
      <w:pPr>
        <w:ind w:left="720" w:firstLine="720"/>
      </w:pPr>
      <w:r>
        <w:t>Active plugins can be saved under a different name by</w:t>
      </w:r>
      <w:r w:rsidR="00BE70B8">
        <w:t xml:space="preserve"> using the new “Save As” tool, found in the File menu.</w:t>
      </w:r>
      <w:r w:rsidR="007133CD" w:rsidRPr="007133CD">
        <w:t xml:space="preserve"> </w:t>
      </w:r>
    </w:p>
    <w:p w:rsidR="007133CD" w:rsidRDefault="007133CD" w:rsidP="00E40BFB"/>
    <w:p w:rsidR="007133CD" w:rsidRDefault="007133CD" w:rsidP="007133CD">
      <w:pPr>
        <w:pStyle w:val="Heading5"/>
        <w:ind w:left="720"/>
      </w:pPr>
      <w:r>
        <w:t>Timestamp Preservation</w:t>
      </w:r>
      <w:r w:rsidRPr="00BC7D78">
        <w:t>:</w:t>
      </w:r>
    </w:p>
    <w:p w:rsidR="00E40BFB" w:rsidRDefault="007133CD" w:rsidP="00E40BFB">
      <w:pPr>
        <w:ind w:left="1440"/>
      </w:pPr>
      <w:r>
        <w:t>The editor is now able to save plugins without modifying their “Last Modified” file timestamp. The behavior can be toggled through the “Save Options” submenu in the “File” menu.</w:t>
      </w:r>
      <w:r w:rsidR="00E40BFB" w:rsidRPr="00E40BFB">
        <w:t xml:space="preserve"> </w:t>
      </w:r>
    </w:p>
    <w:p w:rsidR="00E40BFB" w:rsidRDefault="00E40BFB" w:rsidP="00E40BFB"/>
    <w:p w:rsidR="00E40BFB" w:rsidRDefault="00E40BFB" w:rsidP="00E40BFB">
      <w:pPr>
        <w:pStyle w:val="Heading5"/>
        <w:ind w:left="720"/>
      </w:pPr>
      <w:r>
        <w:t>Automatic Backup Creation</w:t>
      </w:r>
      <w:r w:rsidRPr="00BC7D78">
        <w:t>:</w:t>
      </w:r>
    </w:p>
    <w:p w:rsidR="007133CD" w:rsidRDefault="00E40BFB" w:rsidP="007133CD">
      <w:pPr>
        <w:ind w:left="1440"/>
      </w:pPr>
      <w:r>
        <w:t>Backups of the active plugin get saved to the “Backup” folder in the workspace’s “Data” directory just before a plugin save operation begins. The behavior can be toggled through the “Save Options” submenu in the “File” menu.</w:t>
      </w:r>
    </w:p>
    <w:p w:rsidR="00780C2A" w:rsidRDefault="00780C2A" w:rsidP="00D63012">
      <w:pPr>
        <w:pStyle w:val="Heading1"/>
      </w:pPr>
    </w:p>
    <w:p w:rsidR="004A24FB" w:rsidRDefault="00780C2A" w:rsidP="002439E9">
      <w:pPr>
        <w:pStyle w:val="Heading1"/>
      </w:pPr>
      <w:r>
        <w:t>Workflow</w:t>
      </w:r>
    </w:p>
    <w:p w:rsidR="00422775" w:rsidRDefault="00422775" w:rsidP="00DF7DB2">
      <w:pPr>
        <w:pStyle w:val="Heading5"/>
      </w:pPr>
      <w:r>
        <w:tab/>
        <w:t xml:space="preserve">Startup </w:t>
      </w:r>
      <w:r w:rsidR="00DF7DB2">
        <w:t>O</w:t>
      </w:r>
      <w:r>
        <w:t>ptions</w:t>
      </w:r>
      <w:r w:rsidR="00DF7DB2">
        <w:t>:</w:t>
      </w:r>
    </w:p>
    <w:p w:rsidR="00DF7DB2" w:rsidRDefault="00DF7DB2" w:rsidP="00DF7DB2">
      <w:r>
        <w:tab/>
      </w:r>
      <w:r>
        <w:tab/>
        <w:t>CSE allows the user to automatically perform the following operations right after the editor’s startup:</w:t>
      </w:r>
    </w:p>
    <w:p w:rsidR="00DF7DB2" w:rsidRDefault="00DF7DB2" w:rsidP="007D675D">
      <w:pPr>
        <w:pStyle w:val="ListParagraph"/>
        <w:numPr>
          <w:ilvl w:val="2"/>
          <w:numId w:val="1"/>
        </w:numPr>
      </w:pPr>
      <w:r>
        <w:t>Load a plugin and set it as the active file.</w:t>
      </w:r>
    </w:p>
    <w:p w:rsidR="00DF7DB2" w:rsidRDefault="00DF7DB2" w:rsidP="007D675D">
      <w:pPr>
        <w:pStyle w:val="ListParagraph"/>
        <w:numPr>
          <w:ilvl w:val="2"/>
          <w:numId w:val="1"/>
        </w:numPr>
      </w:pPr>
      <w:r>
        <w:t>Load a script</w:t>
      </w:r>
    </w:p>
    <w:p w:rsidR="00DF7DB2" w:rsidRDefault="00DF7DB2" w:rsidP="007D675D">
      <w:pPr>
        <w:pStyle w:val="ListParagraph"/>
        <w:numPr>
          <w:ilvl w:val="2"/>
          <w:numId w:val="1"/>
        </w:numPr>
      </w:pPr>
      <w:r>
        <w:t>Change the active workspace</w:t>
      </w:r>
    </w:p>
    <w:p w:rsidR="00DF7DB2" w:rsidRDefault="00DF7DB2" w:rsidP="00572A87">
      <w:pPr>
        <w:ind w:left="1440"/>
      </w:pPr>
      <w:r>
        <w:t xml:space="preserve">The startup plugin can be set in the Data dialog, by selecting the required file in the listview and clicking on the ‘Set as Startup File’ button. The </w:t>
      </w:r>
      <w:r w:rsidR="00572A87">
        <w:t>startup script/workspace can be set through the ‘CSE Preferences’ dialog, which is invoked from the File menu.</w:t>
      </w:r>
    </w:p>
    <w:p w:rsidR="00614265" w:rsidRPr="00DF7DB2" w:rsidRDefault="00614265" w:rsidP="00572A87">
      <w:pPr>
        <w:ind w:left="1440"/>
      </w:pPr>
    </w:p>
    <w:p w:rsidR="00422775" w:rsidRDefault="00422775" w:rsidP="00572A87">
      <w:pPr>
        <w:pStyle w:val="Heading5"/>
      </w:pPr>
      <w:r>
        <w:tab/>
        <w:t>Console</w:t>
      </w:r>
      <w:r w:rsidR="00572A87">
        <w:t>:</w:t>
      </w:r>
    </w:p>
    <w:p w:rsidR="00BD22B0" w:rsidRDefault="00572A87" w:rsidP="00572A87">
      <w:pPr>
        <w:ind w:left="1440"/>
      </w:pPr>
      <w:r>
        <w:t xml:space="preserve">The console window is the standard output for all of the construction set’s (and CSE’s) output operations. It logs messages from various components of the CS, giving each an identifiable prefix. </w:t>
      </w:r>
      <w:r w:rsidR="00BD22B0">
        <w:t xml:space="preserve">Its various tools can be accessed from its context menu, which can be brought up by right clicking anywhere in inside the window. </w:t>
      </w:r>
    </w:p>
    <w:p w:rsidR="00465507" w:rsidRDefault="00465507" w:rsidP="00572A87">
      <w:pPr>
        <w:ind w:left="1440"/>
        <w:jc w:val="center"/>
      </w:pPr>
      <w:r>
        <w:rPr>
          <w:noProof/>
        </w:rPr>
        <w:lastRenderedPageBreak/>
        <w:drawing>
          <wp:inline distT="0" distB="0" distL="0" distR="0" wp14:anchorId="315CA397" wp14:editId="49FCB883">
            <wp:extent cx="5943600" cy="5734050"/>
            <wp:effectExtent l="171450" t="171450" r="38100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34050"/>
                    </a:xfrm>
                    <a:prstGeom prst="rect">
                      <a:avLst/>
                    </a:prstGeom>
                    <a:ln>
                      <a:noFill/>
                    </a:ln>
                    <a:effectLst>
                      <a:outerShdw blurRad="292100" dist="139700" dir="2700000" algn="tl" rotWithShape="0">
                        <a:srgbClr val="333333">
                          <a:alpha val="65000"/>
                        </a:srgbClr>
                      </a:outerShdw>
                    </a:effectLst>
                  </pic:spPr>
                </pic:pic>
              </a:graphicData>
            </a:graphic>
          </wp:inline>
        </w:drawing>
      </w:r>
    </w:p>
    <w:p w:rsidR="00572A87" w:rsidRDefault="00BD22B0" w:rsidP="00572A87">
      <w:pPr>
        <w:ind w:left="1440"/>
      </w:pPr>
      <w:r>
        <w:t>Certain c</w:t>
      </w:r>
      <w:r w:rsidR="00572A87">
        <w:t xml:space="preserve">ommands can be entered </w:t>
      </w:r>
      <w:r>
        <w:t xml:space="preserve">and executed </w:t>
      </w:r>
      <w:r w:rsidR="00572A87">
        <w:t xml:space="preserve">through the </w:t>
      </w:r>
      <w:r>
        <w:t xml:space="preserve">command line </w:t>
      </w:r>
      <w:r w:rsidR="00572A87">
        <w:t>at the bottom of the window. Default commands:</w:t>
      </w:r>
    </w:p>
    <w:p w:rsidR="00572A87" w:rsidRPr="00C36C18" w:rsidRDefault="00572A87" w:rsidP="007D675D">
      <w:pPr>
        <w:pStyle w:val="ListParagraph"/>
        <w:numPr>
          <w:ilvl w:val="1"/>
          <w:numId w:val="5"/>
        </w:numPr>
        <w:ind w:left="2520"/>
        <w:rPr>
          <w:rFonts w:ascii="Consolas" w:hAnsi="Consolas" w:cs="Consolas"/>
        </w:rPr>
      </w:pPr>
      <w:proofErr w:type="spellStart"/>
      <w:r w:rsidRPr="00C36C18">
        <w:rPr>
          <w:rFonts w:ascii="Consolas" w:hAnsi="Consolas" w:cs="Consolas"/>
          <w:i/>
        </w:rPr>
        <w:t>LoadPlugin</w:t>
      </w:r>
      <w:proofErr w:type="spellEnd"/>
      <w:r w:rsidRPr="00C36C18">
        <w:rPr>
          <w:rFonts w:ascii="Consolas" w:hAnsi="Consolas" w:cs="Consolas"/>
          <w:i/>
        </w:rPr>
        <w:t xml:space="preserve"> </w:t>
      </w:r>
      <w:proofErr w:type="gramStart"/>
      <w:r w:rsidRPr="00C36C18">
        <w:rPr>
          <w:rFonts w:ascii="Consolas" w:hAnsi="Consolas" w:cs="Consolas"/>
          <w:i/>
        </w:rPr>
        <w:t>string:</w:t>
      </w:r>
      <w:proofErr w:type="gramEnd"/>
      <w:r w:rsidRPr="00C36C18">
        <w:rPr>
          <w:rFonts w:ascii="Consolas" w:hAnsi="Consolas" w:cs="Consolas"/>
          <w:i/>
        </w:rPr>
        <w:t xml:space="preserve">&lt;plugin </w:t>
      </w:r>
      <w:proofErr w:type="spellStart"/>
      <w:r w:rsidRPr="00C36C18">
        <w:rPr>
          <w:rFonts w:ascii="Consolas" w:hAnsi="Consolas" w:cs="Consolas"/>
          <w:i/>
        </w:rPr>
        <w:t>name.extension</w:t>
      </w:r>
      <w:proofErr w:type="spellEnd"/>
      <w:r w:rsidRPr="00C36C18">
        <w:rPr>
          <w:rFonts w:ascii="Consolas" w:hAnsi="Consolas" w:cs="Consolas"/>
          <w:i/>
        </w:rPr>
        <w:t xml:space="preserve">&gt; </w:t>
      </w:r>
      <w:proofErr w:type="spellStart"/>
      <w:r w:rsidRPr="00C36C18">
        <w:rPr>
          <w:rFonts w:ascii="Consolas" w:hAnsi="Consolas" w:cs="Consolas"/>
          <w:i/>
        </w:rPr>
        <w:t>bool:</w:t>
      </w:r>
      <w:r w:rsidR="00BD22B0">
        <w:rPr>
          <w:rFonts w:ascii="Consolas" w:hAnsi="Consolas" w:cs="Consolas"/>
          <w:i/>
        </w:rPr>
        <w:t>s</w:t>
      </w:r>
      <w:r w:rsidRPr="00C36C18">
        <w:rPr>
          <w:rFonts w:ascii="Consolas" w:hAnsi="Consolas" w:cs="Consolas"/>
          <w:i/>
        </w:rPr>
        <w:t>etAsActive</w:t>
      </w:r>
      <w:proofErr w:type="spellEnd"/>
      <w:r>
        <w:rPr>
          <w:rFonts w:ascii="Consolas" w:hAnsi="Consolas" w:cs="Consolas"/>
        </w:rPr>
        <w:t xml:space="preserve"> – </w:t>
      </w:r>
      <w:r>
        <w:rPr>
          <w:rFonts w:cs="Consolas"/>
        </w:rPr>
        <w:t>Marks the parameter plugin as loaded and initiates plugin loading.</w:t>
      </w:r>
    </w:p>
    <w:p w:rsidR="00572A87" w:rsidRPr="00C36C18" w:rsidRDefault="00572A87" w:rsidP="007D675D">
      <w:pPr>
        <w:pStyle w:val="ListParagraph"/>
        <w:numPr>
          <w:ilvl w:val="1"/>
          <w:numId w:val="5"/>
        </w:numPr>
        <w:ind w:left="2520"/>
        <w:rPr>
          <w:rFonts w:ascii="Consolas" w:hAnsi="Consolas" w:cs="Consolas"/>
        </w:rPr>
      </w:pPr>
      <w:proofErr w:type="spellStart"/>
      <w:r>
        <w:rPr>
          <w:rFonts w:ascii="Consolas" w:hAnsi="Consolas" w:cs="Consolas"/>
          <w:i/>
        </w:rPr>
        <w:t>LoadForm</w:t>
      </w:r>
      <w:proofErr w:type="spellEnd"/>
      <w:r w:rsidRPr="00C36C18">
        <w:rPr>
          <w:rFonts w:ascii="Consolas" w:hAnsi="Consolas" w:cs="Consolas"/>
          <w:i/>
        </w:rPr>
        <w:t xml:space="preserve"> </w:t>
      </w:r>
      <w:proofErr w:type="gramStart"/>
      <w:r w:rsidRPr="00C36C18">
        <w:rPr>
          <w:rFonts w:ascii="Consolas" w:hAnsi="Consolas" w:cs="Consolas"/>
          <w:i/>
        </w:rPr>
        <w:t>string:</w:t>
      </w:r>
      <w:proofErr w:type="gramEnd"/>
      <w:r w:rsidRPr="00C36C18">
        <w:rPr>
          <w:rFonts w:ascii="Consolas" w:hAnsi="Consolas" w:cs="Consolas"/>
          <w:i/>
        </w:rPr>
        <w:t>&lt;</w:t>
      </w:r>
      <w:r>
        <w:rPr>
          <w:rFonts w:ascii="Consolas" w:hAnsi="Consolas" w:cs="Consolas"/>
          <w:i/>
        </w:rPr>
        <w:t>editorID</w:t>
      </w:r>
      <w:r w:rsidRPr="00C36C18">
        <w:rPr>
          <w:rFonts w:ascii="Consolas" w:hAnsi="Consolas" w:cs="Consolas"/>
          <w:i/>
        </w:rPr>
        <w:t>&gt;</w:t>
      </w:r>
      <w:r>
        <w:rPr>
          <w:rFonts w:ascii="Consolas" w:hAnsi="Consolas" w:cs="Consolas"/>
          <w:i/>
        </w:rPr>
        <w:t xml:space="preserve"> </w:t>
      </w:r>
      <w:r>
        <w:rPr>
          <w:rFonts w:ascii="Consolas" w:hAnsi="Consolas" w:cs="Consolas"/>
        </w:rPr>
        <w:t xml:space="preserve">– </w:t>
      </w:r>
      <w:r>
        <w:rPr>
          <w:rFonts w:cs="Consolas"/>
        </w:rPr>
        <w:t>Opens the parameter form’s dialog for editing. References will be loaded into the render window.</w:t>
      </w:r>
    </w:p>
    <w:p w:rsidR="00572A87" w:rsidRPr="00C36C18" w:rsidRDefault="00572A87" w:rsidP="007D675D">
      <w:pPr>
        <w:pStyle w:val="ListParagraph"/>
        <w:numPr>
          <w:ilvl w:val="1"/>
          <w:numId w:val="5"/>
        </w:numPr>
        <w:ind w:left="2520"/>
        <w:rPr>
          <w:rFonts w:ascii="Consolas" w:hAnsi="Consolas" w:cs="Consolas"/>
        </w:rPr>
      </w:pPr>
      <w:proofErr w:type="spellStart"/>
      <w:r>
        <w:rPr>
          <w:rFonts w:ascii="Consolas" w:hAnsi="Consolas" w:cs="Consolas"/>
          <w:i/>
        </w:rPr>
        <w:t>Save</w:t>
      </w:r>
      <w:r w:rsidRPr="00C36C18">
        <w:rPr>
          <w:rFonts w:ascii="Consolas" w:hAnsi="Consolas" w:cs="Consolas"/>
          <w:i/>
        </w:rPr>
        <w:t>Plugin</w:t>
      </w:r>
      <w:proofErr w:type="spellEnd"/>
      <w:r>
        <w:rPr>
          <w:rFonts w:ascii="Consolas" w:hAnsi="Consolas" w:cs="Consolas"/>
          <w:i/>
        </w:rPr>
        <w:t xml:space="preserve"> </w:t>
      </w:r>
      <w:r>
        <w:rPr>
          <w:rFonts w:ascii="Consolas" w:hAnsi="Consolas" w:cs="Consolas"/>
        </w:rPr>
        <w:t xml:space="preserve">– </w:t>
      </w:r>
      <w:r>
        <w:rPr>
          <w:rFonts w:cs="Consolas"/>
        </w:rPr>
        <w:t>Saves the active plugin.</w:t>
      </w:r>
    </w:p>
    <w:p w:rsidR="00572A87" w:rsidRPr="00C36C18" w:rsidRDefault="00572A87" w:rsidP="007D675D">
      <w:pPr>
        <w:pStyle w:val="ListParagraph"/>
        <w:numPr>
          <w:ilvl w:val="1"/>
          <w:numId w:val="5"/>
        </w:numPr>
        <w:ind w:left="2520"/>
        <w:rPr>
          <w:rFonts w:ascii="Consolas" w:hAnsi="Consolas" w:cs="Consolas"/>
        </w:rPr>
      </w:pPr>
      <w:r>
        <w:rPr>
          <w:rFonts w:ascii="Consolas" w:hAnsi="Consolas" w:cs="Consolas"/>
          <w:i/>
        </w:rPr>
        <w:t>AutoSave</w:t>
      </w:r>
      <w:r>
        <w:rPr>
          <w:rFonts w:ascii="Consolas" w:hAnsi="Consolas" w:cs="Consolas"/>
        </w:rPr>
        <w:t xml:space="preserve"> – </w:t>
      </w:r>
      <w:r>
        <w:rPr>
          <w:rFonts w:cs="Consolas"/>
        </w:rPr>
        <w:t>Saves the active plugin to “Data\Backup\” as a copy.</w:t>
      </w:r>
    </w:p>
    <w:p w:rsidR="00572A87" w:rsidRPr="0068668D" w:rsidRDefault="00572A87" w:rsidP="007D675D">
      <w:pPr>
        <w:pStyle w:val="ListParagraph"/>
        <w:numPr>
          <w:ilvl w:val="1"/>
          <w:numId w:val="5"/>
        </w:numPr>
        <w:ind w:left="2520"/>
        <w:rPr>
          <w:rFonts w:ascii="Consolas" w:hAnsi="Consolas" w:cs="Consolas"/>
        </w:rPr>
      </w:pPr>
      <w:r>
        <w:rPr>
          <w:rFonts w:ascii="Consolas" w:hAnsi="Consolas" w:cs="Consolas"/>
          <w:i/>
        </w:rPr>
        <w:t xml:space="preserve">Exit </w:t>
      </w:r>
      <w:r>
        <w:rPr>
          <w:rFonts w:ascii="Consolas" w:hAnsi="Consolas" w:cs="Consolas"/>
        </w:rPr>
        <w:t xml:space="preserve">– </w:t>
      </w:r>
      <w:r>
        <w:rPr>
          <w:rFonts w:cs="Consolas"/>
        </w:rPr>
        <w:t>Closes the CS.</w:t>
      </w:r>
    </w:p>
    <w:p w:rsidR="00572A87" w:rsidRDefault="00C4789E" w:rsidP="000B6EC4">
      <w:pPr>
        <w:ind w:left="1440"/>
      </w:pPr>
      <w:r>
        <w:t>As with the runtime, the u</w:t>
      </w:r>
      <w:r w:rsidR="00572A87">
        <w:t xml:space="preserve">p and </w:t>
      </w:r>
      <w:r>
        <w:t>down</w:t>
      </w:r>
      <w:r w:rsidR="00572A87">
        <w:t xml:space="preserve"> arrow keys can be used </w:t>
      </w:r>
      <w:r w:rsidR="00BD22B0">
        <w:t xml:space="preserve">at the command line </w:t>
      </w:r>
      <w:r w:rsidR="00572A87">
        <w:t xml:space="preserve">to walkthrough </w:t>
      </w:r>
      <w:r w:rsidR="00BD22B0">
        <w:t xml:space="preserve">its </w:t>
      </w:r>
      <w:r w:rsidR="00572A87">
        <w:t>command history.</w:t>
      </w:r>
    </w:p>
    <w:p w:rsidR="00614265" w:rsidRPr="00572A87" w:rsidRDefault="00614265" w:rsidP="000B6EC4">
      <w:pPr>
        <w:ind w:left="1440"/>
      </w:pPr>
    </w:p>
    <w:p w:rsidR="00422775" w:rsidRDefault="00422775" w:rsidP="000B6EC4">
      <w:pPr>
        <w:pStyle w:val="Heading5"/>
        <w:ind w:firstLine="720"/>
      </w:pPr>
      <w:r>
        <w:t xml:space="preserve">Enhanced </w:t>
      </w:r>
      <w:r w:rsidR="000B6EC4">
        <w:t>As</w:t>
      </w:r>
      <w:r>
        <w:t xml:space="preserve">set </w:t>
      </w:r>
      <w:r w:rsidR="000B6EC4">
        <w:t>S</w:t>
      </w:r>
      <w:r>
        <w:t>election</w:t>
      </w:r>
      <w:r w:rsidR="000B6EC4">
        <w:t>:</w:t>
      </w:r>
    </w:p>
    <w:p w:rsidR="00C4789E" w:rsidRDefault="00C4789E" w:rsidP="00C4789E">
      <w:pPr>
        <w:ind w:left="1440"/>
      </w:pPr>
      <w:r w:rsidRPr="00C4789E">
        <w:t xml:space="preserve">Asset selection i.e., selection of textures, meshes, sound files, speedtree files and animation files, has been overhauled for intuitive access. Clicking on an </w:t>
      </w:r>
      <w:r>
        <w:t>“</w:t>
      </w:r>
      <w:r w:rsidRPr="00C4789E">
        <w:t>Add Asset</w:t>
      </w:r>
      <w:r>
        <w:t>”</w:t>
      </w:r>
      <w:r w:rsidRPr="00C4789E">
        <w:t xml:space="preserve"> button brings up the dialog </w:t>
      </w:r>
      <w:r>
        <w:t xml:space="preserve">shown </w:t>
      </w:r>
      <w:r w:rsidR="00465507">
        <w:t>below</w:t>
      </w:r>
      <w:r w:rsidRPr="00C4789E">
        <w:t>.</w:t>
      </w:r>
    </w:p>
    <w:p w:rsidR="00465507" w:rsidRDefault="00465507" w:rsidP="000B6EC4">
      <w:pPr>
        <w:pStyle w:val="NoSpacing"/>
        <w:ind w:firstLine="720"/>
        <w:jc w:val="center"/>
      </w:pPr>
      <w:r>
        <w:rPr>
          <w:noProof/>
        </w:rPr>
        <w:drawing>
          <wp:inline distT="0" distB="0" distL="0" distR="0" wp14:anchorId="25C6BB51" wp14:editId="540CD171">
            <wp:extent cx="1800225" cy="2124075"/>
            <wp:effectExtent l="171450" t="171450" r="390525" b="3714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00225" cy="2124075"/>
                    </a:xfrm>
                    <a:prstGeom prst="rect">
                      <a:avLst/>
                    </a:prstGeom>
                    <a:ln>
                      <a:noFill/>
                    </a:ln>
                    <a:effectLst>
                      <a:outerShdw blurRad="292100" dist="139700" dir="2700000" algn="tl" rotWithShape="0">
                        <a:srgbClr val="333333">
                          <a:alpha val="65000"/>
                        </a:srgbClr>
                      </a:outerShdw>
                    </a:effectLst>
                  </pic:spPr>
                </pic:pic>
              </a:graphicData>
            </a:graphic>
          </wp:inline>
        </w:drawing>
      </w:r>
    </w:p>
    <w:p w:rsidR="00C4789E" w:rsidRDefault="00C4789E" w:rsidP="007D675D">
      <w:pPr>
        <w:pStyle w:val="ListParagraph"/>
        <w:numPr>
          <w:ilvl w:val="3"/>
          <w:numId w:val="1"/>
        </w:numPr>
      </w:pPr>
      <w:r>
        <w:t>Select Asset On Disk – Opens the regular “Open File” dialog for disk access.</w:t>
      </w:r>
    </w:p>
    <w:p w:rsidR="00614265" w:rsidRDefault="00C4789E" w:rsidP="007D675D">
      <w:pPr>
        <w:pStyle w:val="ListParagraph"/>
        <w:numPr>
          <w:ilvl w:val="3"/>
          <w:numId w:val="1"/>
        </w:numPr>
      </w:pPr>
      <w:r>
        <w:t>Select Asset In Archive – Opens the BSA browser</w:t>
      </w:r>
      <w:r w:rsidR="00614265">
        <w:t>, allowing the direct selection on assets inside BSA archives.</w:t>
      </w:r>
      <w:r w:rsidR="00614265">
        <w:br/>
      </w:r>
      <w:r w:rsidR="00614265">
        <w:br/>
      </w:r>
      <w:r w:rsidR="00614265">
        <w:rPr>
          <w:noProof/>
        </w:rPr>
        <w:lastRenderedPageBreak/>
        <w:drawing>
          <wp:inline distT="0" distB="0" distL="0" distR="0" wp14:anchorId="3BC30BBF" wp14:editId="44A67D05">
            <wp:extent cx="6172200" cy="3895725"/>
            <wp:effectExtent l="171450" t="171450" r="381000" b="3714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72200" cy="3895725"/>
                    </a:xfrm>
                    <a:prstGeom prst="rect">
                      <a:avLst/>
                    </a:prstGeom>
                    <a:ln>
                      <a:noFill/>
                    </a:ln>
                    <a:effectLst>
                      <a:outerShdw blurRad="292100" dist="139700" dir="2700000" algn="tl" rotWithShape="0">
                        <a:srgbClr val="333333">
                          <a:alpha val="65000"/>
                        </a:srgbClr>
                      </a:outerShdw>
                    </a:effectLst>
                  </pic:spPr>
                </pic:pic>
              </a:graphicData>
            </a:graphic>
          </wp:inline>
        </w:drawing>
      </w:r>
      <w:r w:rsidR="00614265">
        <w:br/>
      </w:r>
    </w:p>
    <w:p w:rsidR="00614265" w:rsidRDefault="00614265" w:rsidP="007D675D">
      <w:pPr>
        <w:pStyle w:val="ListParagraph"/>
        <w:numPr>
          <w:ilvl w:val="3"/>
          <w:numId w:val="1"/>
        </w:numPr>
      </w:pPr>
      <w:r>
        <w:t>Edit Asset Path – Allows the direct editing of the asset’s file path.</w:t>
      </w:r>
    </w:p>
    <w:p w:rsidR="00614265" w:rsidRDefault="00614265" w:rsidP="007D675D">
      <w:pPr>
        <w:pStyle w:val="ListParagraph"/>
        <w:numPr>
          <w:ilvl w:val="3"/>
          <w:numId w:val="1"/>
        </w:numPr>
      </w:pPr>
      <w:r>
        <w:t>Copy Asset Path – Allows the quick copying of asset file paths between records.</w:t>
      </w:r>
    </w:p>
    <w:p w:rsidR="00614265" w:rsidRDefault="00614265" w:rsidP="007D675D">
      <w:pPr>
        <w:pStyle w:val="ListParagraph"/>
        <w:numPr>
          <w:ilvl w:val="3"/>
          <w:numId w:val="1"/>
        </w:numPr>
      </w:pPr>
      <w:r>
        <w:t>Clear Asset Path – Resets the file path.</w:t>
      </w:r>
    </w:p>
    <w:p w:rsidR="00C4789E" w:rsidRDefault="00614265" w:rsidP="007D675D">
      <w:pPr>
        <w:pStyle w:val="ListParagraph"/>
        <w:numPr>
          <w:ilvl w:val="3"/>
          <w:numId w:val="1"/>
        </w:numPr>
      </w:pPr>
      <w:r>
        <w:t>Extract Asset From Archive – Searches for the file inside any of the loaded archives and extracts it, if found.</w:t>
      </w:r>
    </w:p>
    <w:p w:rsidR="00614265" w:rsidRDefault="00614265" w:rsidP="00614265"/>
    <w:p w:rsidR="00614265" w:rsidRPr="00614265" w:rsidRDefault="00614265" w:rsidP="00614265">
      <w:pPr>
        <w:pStyle w:val="Heading5"/>
        <w:ind w:firstLine="720"/>
      </w:pPr>
      <w:r>
        <w:t>Enhanced Find Text</w:t>
      </w:r>
      <w:r w:rsidR="00780C2A" w:rsidRPr="00BC7D78">
        <w:t>:</w:t>
      </w:r>
    </w:p>
    <w:p w:rsidR="00780C2A" w:rsidRDefault="00780C2A" w:rsidP="00614265">
      <w:pPr>
        <w:ind w:left="1440"/>
      </w:pPr>
      <w:r>
        <w:t>Entries in the find text dialog can directly be invoked for editing, i.e., double clicking the results of a search will bring up the corresponding item’s dialog box or load the object into the render window</w:t>
      </w:r>
      <w:r w:rsidR="00614265">
        <w:t>,</w:t>
      </w:r>
      <w:r>
        <w:t xml:space="preserve"> if it is a reference.</w:t>
      </w:r>
    </w:p>
    <w:p w:rsidR="00614265" w:rsidRDefault="00614265" w:rsidP="00780C2A">
      <w:pPr>
        <w:pStyle w:val="ListParagraph"/>
        <w:ind w:left="1440" w:firstLine="0"/>
      </w:pPr>
    </w:p>
    <w:p w:rsidR="009637D7" w:rsidRDefault="009637D7" w:rsidP="00465507">
      <w:pPr>
        <w:pStyle w:val="Heading5"/>
        <w:ind w:firstLine="720"/>
        <w:rPr>
          <w:b/>
        </w:rPr>
      </w:pPr>
      <w:r>
        <w:t>Enhanced Response Editor</w:t>
      </w:r>
      <w:r w:rsidR="00614265">
        <w:t>:</w:t>
      </w:r>
    </w:p>
    <w:p w:rsidR="009637D7" w:rsidRDefault="009637D7" w:rsidP="00465507">
      <w:pPr>
        <w:ind w:left="1440"/>
      </w:pPr>
      <w:r>
        <w:t>The response editor has been modified to provide a more streamlined interface to mod authors. The voice recording tool has been removed, given its obsoleteness in comparison to 3</w:t>
      </w:r>
      <w:r w:rsidRPr="00852E85">
        <w:rPr>
          <w:vertAlign w:val="superscript"/>
        </w:rPr>
        <w:t>rd</w:t>
      </w:r>
      <w:r>
        <w:t xml:space="preserve"> party recording tools such as Audacity. A ‘Copy External File’ tool has been added. It allows the user to move recorded voice files from arbitrary workspaces and into the CS’s. It works on a per-race, per-sex basis – The target voice must be selected from the voiced races list in the editor. </w:t>
      </w:r>
    </w:p>
    <w:p w:rsidR="009637D7" w:rsidRDefault="00FD1AE4" w:rsidP="00FD1AE4">
      <w:pPr>
        <w:ind w:left="1440"/>
        <w:jc w:val="center"/>
      </w:pPr>
      <w:r>
        <w:rPr>
          <w:noProof/>
        </w:rPr>
        <w:drawing>
          <wp:inline distT="0" distB="0" distL="0" distR="0" wp14:anchorId="20F32872" wp14:editId="1DC0F9E1">
            <wp:extent cx="5467350" cy="6657975"/>
            <wp:effectExtent l="171450" t="171450" r="381000"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67350" cy="6657975"/>
                    </a:xfrm>
                    <a:prstGeom prst="rect">
                      <a:avLst/>
                    </a:prstGeom>
                    <a:ln>
                      <a:noFill/>
                    </a:ln>
                    <a:effectLst>
                      <a:outerShdw blurRad="292100" dist="139700" dir="2700000" algn="tl" rotWithShape="0">
                        <a:srgbClr val="333333">
                          <a:alpha val="65000"/>
                        </a:srgbClr>
                      </a:outerShdw>
                    </a:effectLst>
                  </pic:spPr>
                </pic:pic>
              </a:graphicData>
            </a:graphic>
          </wp:inline>
        </w:drawing>
      </w:r>
    </w:p>
    <w:p w:rsidR="009637D7" w:rsidRDefault="009637D7" w:rsidP="00465507">
      <w:pPr>
        <w:ind w:left="1440"/>
      </w:pPr>
      <w:r>
        <w:t>CSE also rids the necessity to switch between editor versions to generate LIP files for voices – It implements the lip sync generator in the latest version of the Construction Set. Lip files are generated on a per-race, per-sex basis, similar to the ‘Copy External File’ tool. The lip generator no longer needs a valid WAV file of the recorded voice for its working – It will automatically convert the source MP3 file</w:t>
      </w:r>
      <w:r w:rsidR="009813B5">
        <w:t>, if any,</w:t>
      </w:r>
      <w:r>
        <w:t xml:space="preserve"> to WAV during generation.</w:t>
      </w:r>
    </w:p>
    <w:p w:rsidR="00FD1AE4" w:rsidRDefault="00FD1AE4" w:rsidP="00465507">
      <w:pPr>
        <w:ind w:left="1440"/>
      </w:pPr>
      <w:r>
        <w:lastRenderedPageBreak/>
        <w:t>CSE also adds a batch LIP generator tool that generates lip files for all loaded topics. It can be accessed from the “Character” menu.</w:t>
      </w:r>
    </w:p>
    <w:p w:rsidR="00836FA8" w:rsidRDefault="00836FA8" w:rsidP="00422775">
      <w:pPr>
        <w:pStyle w:val="NoSpacing"/>
      </w:pPr>
    </w:p>
    <w:p w:rsidR="00422775" w:rsidRDefault="00422775" w:rsidP="00537971">
      <w:pPr>
        <w:pStyle w:val="Heading5"/>
      </w:pPr>
      <w:r>
        <w:tab/>
      </w:r>
      <w:r w:rsidR="00537971">
        <w:t>Form E</w:t>
      </w:r>
      <w:r w:rsidR="00836FA8">
        <w:t xml:space="preserve">numeration </w:t>
      </w:r>
      <w:r w:rsidR="00537971">
        <w:t>F</w:t>
      </w:r>
      <w:r w:rsidR="00836FA8">
        <w:t>ilters</w:t>
      </w:r>
      <w:r w:rsidR="00537971">
        <w:t>:</w:t>
      </w:r>
    </w:p>
    <w:p w:rsidR="00537971" w:rsidRDefault="00537971" w:rsidP="00537971">
      <w:pPr>
        <w:ind w:left="1440"/>
      </w:pPr>
      <w:r>
        <w:t>The “Hide Unmodified Records” and “Hide Deleted Records” tools can be used to toggle the display state of forms that haven’t been modified by the active plugin or have been deleted, respectively. They can be accessed from the “View” menu.</w:t>
      </w:r>
    </w:p>
    <w:p w:rsidR="00836FA8" w:rsidRDefault="00836FA8" w:rsidP="00422775">
      <w:pPr>
        <w:pStyle w:val="NoSpacing"/>
      </w:pPr>
    </w:p>
    <w:p w:rsidR="00836FA8" w:rsidRDefault="00836FA8" w:rsidP="00BE70B8">
      <w:pPr>
        <w:pStyle w:val="Heading5"/>
      </w:pPr>
      <w:r>
        <w:tab/>
        <w:t xml:space="preserve">Global </w:t>
      </w:r>
      <w:r w:rsidR="00BE70B8">
        <w:t>S</w:t>
      </w:r>
      <w:r>
        <w:t xml:space="preserve">cript </w:t>
      </w:r>
      <w:r w:rsidR="00BE70B8">
        <w:t>C</w:t>
      </w:r>
      <w:r>
        <w:t>reation</w:t>
      </w:r>
      <w:r w:rsidR="00BE70B8">
        <w:t>:</w:t>
      </w:r>
    </w:p>
    <w:p w:rsidR="00BE70B8" w:rsidRDefault="00873963" w:rsidP="00873963">
      <w:pPr>
        <w:ind w:left="1440"/>
      </w:pPr>
      <w:r w:rsidRPr="00873963">
        <w:t>This tool allows quest scripts to be quickly created</w:t>
      </w:r>
      <w:r>
        <w:t xml:space="preserve"> by specifying </w:t>
      </w:r>
      <w:r w:rsidRPr="00873963">
        <w:t xml:space="preserve">the </w:t>
      </w:r>
      <w:proofErr w:type="spellStart"/>
      <w:r w:rsidRPr="00873963">
        <w:t>editorID</w:t>
      </w:r>
      <w:r>
        <w:t>s</w:t>
      </w:r>
      <w:proofErr w:type="spellEnd"/>
      <w:r w:rsidRPr="00873963">
        <w:t xml:space="preserve"> of both the quest and its script, along with the processing delay time.</w:t>
      </w:r>
      <w:r>
        <w:t xml:space="preserve"> It can be accessed from the Gameplay menu.</w:t>
      </w:r>
    </w:p>
    <w:p w:rsidR="00873963" w:rsidRDefault="00873963" w:rsidP="00422775">
      <w:pPr>
        <w:pStyle w:val="NoSpacing"/>
      </w:pPr>
    </w:p>
    <w:p w:rsidR="00836FA8" w:rsidRDefault="00836FA8" w:rsidP="00811606">
      <w:pPr>
        <w:pStyle w:val="Heading5"/>
      </w:pPr>
      <w:r>
        <w:tab/>
        <w:t xml:space="preserve">Context </w:t>
      </w:r>
      <w:r w:rsidR="00811606">
        <w:t>M</w:t>
      </w:r>
      <w:r>
        <w:t xml:space="preserve">enu </w:t>
      </w:r>
      <w:r w:rsidR="00811606">
        <w:t>T</w:t>
      </w:r>
      <w:r>
        <w:t>ools</w:t>
      </w:r>
      <w:r w:rsidR="00811606">
        <w:t>:</w:t>
      </w:r>
    </w:p>
    <w:p w:rsidR="00811606" w:rsidRDefault="00811606" w:rsidP="00811606">
      <w:r>
        <w:tab/>
      </w:r>
      <w:r>
        <w:tab/>
        <w:t xml:space="preserve">CSE adds a number of new tools that can </w:t>
      </w:r>
      <w:r w:rsidR="001A38B8">
        <w:t xml:space="preserve">be </w:t>
      </w:r>
      <w:r>
        <w:t>accessed from any form</w:t>
      </w:r>
      <w:r w:rsidR="001A38B8">
        <w:t>’</w:t>
      </w:r>
      <w:r>
        <w:t>s context menu:</w:t>
      </w:r>
    </w:p>
    <w:p w:rsidR="00811606" w:rsidRDefault="00811606" w:rsidP="007D675D">
      <w:pPr>
        <w:pStyle w:val="ListParagraph"/>
        <w:numPr>
          <w:ilvl w:val="0"/>
          <w:numId w:val="7"/>
        </w:numPr>
      </w:pPr>
      <w:r>
        <w:t>Set FormID – Allows the formID of a form to be changed.</w:t>
      </w:r>
    </w:p>
    <w:p w:rsidR="00811606" w:rsidRDefault="00811606" w:rsidP="007D675D">
      <w:pPr>
        <w:pStyle w:val="ListParagraph"/>
        <w:numPr>
          <w:ilvl w:val="0"/>
          <w:numId w:val="7"/>
        </w:numPr>
      </w:pPr>
      <w:r>
        <w:t>Mark As Unmodified – Reverts the “Modified” flag on a form, preventing it from being saved to the active plugin.</w:t>
      </w:r>
    </w:p>
    <w:p w:rsidR="00811606" w:rsidRDefault="00811606" w:rsidP="007D675D">
      <w:pPr>
        <w:pStyle w:val="ListParagraph"/>
        <w:numPr>
          <w:ilvl w:val="0"/>
          <w:numId w:val="7"/>
        </w:numPr>
      </w:pPr>
      <w:r>
        <w:t>Undelete – Resets the “Deleted” flag on a form.</w:t>
      </w:r>
    </w:p>
    <w:p w:rsidR="00811606" w:rsidRDefault="00811606" w:rsidP="007D675D">
      <w:pPr>
        <w:pStyle w:val="ListParagraph"/>
        <w:numPr>
          <w:ilvl w:val="0"/>
          <w:numId w:val="7"/>
        </w:numPr>
      </w:pPr>
      <w:r>
        <w:t xml:space="preserve">Show Override List – Displays </w:t>
      </w:r>
      <w:r w:rsidR="006902AC">
        <w:t>a list of all the loaded plugins that modify the form in question.</w:t>
      </w:r>
    </w:p>
    <w:p w:rsidR="006902AC" w:rsidRDefault="006902AC" w:rsidP="007D675D">
      <w:pPr>
        <w:pStyle w:val="ListParagraph"/>
        <w:numPr>
          <w:ilvl w:val="0"/>
          <w:numId w:val="7"/>
        </w:numPr>
      </w:pPr>
      <w:r>
        <w:t>Edit Base Form – Only visible for object references. Opens the reference’s base form edit dialog.</w:t>
      </w:r>
    </w:p>
    <w:p w:rsidR="006902AC" w:rsidRDefault="006902AC" w:rsidP="007D675D">
      <w:pPr>
        <w:pStyle w:val="ListParagraph"/>
        <w:numPr>
          <w:ilvl w:val="0"/>
          <w:numId w:val="7"/>
        </w:numPr>
      </w:pPr>
      <w:r>
        <w:t>Toggle Visibility – Only visible for object references. Toggles the visibility state of the reference.</w:t>
      </w:r>
    </w:p>
    <w:p w:rsidR="006902AC" w:rsidRDefault="006902AC" w:rsidP="007D675D">
      <w:pPr>
        <w:pStyle w:val="ListParagraph"/>
        <w:numPr>
          <w:ilvl w:val="0"/>
          <w:numId w:val="7"/>
        </w:numPr>
      </w:pPr>
      <w:r>
        <w:t>Toggle Children Visibility – Only visible for object references. Toggles the visibility state of the reference’s linked children.</w:t>
      </w:r>
    </w:p>
    <w:p w:rsidR="006902AC" w:rsidRDefault="006902AC" w:rsidP="007D675D">
      <w:pPr>
        <w:pStyle w:val="ListParagraph"/>
        <w:numPr>
          <w:ilvl w:val="0"/>
          <w:numId w:val="7"/>
        </w:numPr>
      </w:pPr>
      <w:r>
        <w:t>Preview – View the form’s 3D representation in the Preview window.</w:t>
      </w:r>
      <w:r w:rsidR="00BF517B">
        <w:br/>
      </w:r>
    </w:p>
    <w:p w:rsidR="00BF517B" w:rsidRDefault="00BF517B" w:rsidP="007D675D">
      <w:pPr>
        <w:pStyle w:val="ListParagraph"/>
        <w:numPr>
          <w:ilvl w:val="0"/>
          <w:numId w:val="7"/>
        </w:numPr>
      </w:pPr>
      <w:r>
        <w:t>Jump To Central Use Info List – Displays the central use info list window and scrolls to the form in question.</w:t>
      </w:r>
    </w:p>
    <w:p w:rsidR="00BF517B" w:rsidRDefault="00BF517B" w:rsidP="007D675D">
      <w:pPr>
        <w:pStyle w:val="ListParagraph"/>
        <w:numPr>
          <w:ilvl w:val="0"/>
          <w:numId w:val="7"/>
        </w:numPr>
      </w:pPr>
      <w:r>
        <w:t>Add To Active Tag – Adds the form to the Tag Browser’s selected tag, if any.</w:t>
      </w:r>
    </w:p>
    <w:p w:rsidR="001A38B8" w:rsidRPr="00811606" w:rsidRDefault="001A38B8" w:rsidP="001A38B8"/>
    <w:p w:rsidR="00836FA8" w:rsidRDefault="00836FA8" w:rsidP="001A38B8">
      <w:pPr>
        <w:pStyle w:val="Heading5"/>
      </w:pPr>
      <w:r>
        <w:tab/>
      </w:r>
      <w:r w:rsidR="001A38B8">
        <w:t>Batch Copy Eyes/Hair:</w:t>
      </w:r>
    </w:p>
    <w:p w:rsidR="001A38B8" w:rsidRDefault="001A38B8" w:rsidP="001A38B8">
      <w:pPr>
        <w:ind w:left="1440"/>
      </w:pPr>
      <w:r>
        <w:t>Hair and eye records of one race can be copied to another by using the “Copy Hair” or “Copy Eyes” tool found in the Face Data tab of the Race edit dialog.</w:t>
      </w:r>
    </w:p>
    <w:p w:rsidR="001A38B8" w:rsidRDefault="001A38B8" w:rsidP="00422775">
      <w:pPr>
        <w:pStyle w:val="NoSpacing"/>
      </w:pPr>
    </w:p>
    <w:p w:rsidR="00836FA8" w:rsidRDefault="00836FA8" w:rsidP="001A38B8">
      <w:pPr>
        <w:pStyle w:val="Heading5"/>
      </w:pPr>
      <w:r>
        <w:tab/>
      </w:r>
      <w:r w:rsidR="009637D7">
        <w:t xml:space="preserve">Launch </w:t>
      </w:r>
      <w:r w:rsidR="001A38B8">
        <w:t>G</w:t>
      </w:r>
      <w:r w:rsidR="009637D7">
        <w:t>ame</w:t>
      </w:r>
      <w:r w:rsidR="001A38B8">
        <w:t>:</w:t>
      </w:r>
    </w:p>
    <w:p w:rsidR="0093209E" w:rsidRDefault="00E2080D" w:rsidP="0093209E">
      <w:pPr>
        <w:ind w:left="1440"/>
      </w:pPr>
      <w:r>
        <w:t xml:space="preserve">The “Launch Game” button, found on the main toolbar, is primarily used to spawn a mad, wild killer bull – cunningly </w:t>
      </w:r>
      <w:r w:rsidR="00801CAF">
        <w:t xml:space="preserve">disguised as a bird </w:t>
      </w:r>
      <w:r>
        <w:t xml:space="preserve">– that’s got </w:t>
      </w:r>
      <w:r w:rsidR="00E25BBB">
        <w:t xml:space="preserve">winning </w:t>
      </w:r>
      <w:r w:rsidR="00801CAF">
        <w:t>odds of 8</w:t>
      </w:r>
      <w:r>
        <w:t>0000 to 1 in cock fight.</w:t>
      </w:r>
      <w:r w:rsidR="0093209E" w:rsidRPr="0093209E">
        <w:t xml:space="preserve"> </w:t>
      </w:r>
    </w:p>
    <w:p w:rsidR="0093209E" w:rsidRDefault="0093209E" w:rsidP="0093209E">
      <w:pPr>
        <w:pStyle w:val="NoSpacing"/>
      </w:pPr>
    </w:p>
    <w:p w:rsidR="0093209E" w:rsidRDefault="0093209E" w:rsidP="0093209E">
      <w:pPr>
        <w:pStyle w:val="Heading5"/>
      </w:pPr>
      <w:r>
        <w:tab/>
        <w:t>Time of Day Slider:</w:t>
      </w:r>
    </w:p>
    <w:p w:rsidR="001A38B8" w:rsidRDefault="0093209E" w:rsidP="0093209E">
      <w:pPr>
        <w:ind w:left="1440"/>
      </w:pPr>
      <w:r>
        <w:t>A Time of Day slider has been added to the main toolbar</w:t>
      </w:r>
      <w:r w:rsidR="003D446C">
        <w:t>. It requires sky rendering to be turned on.</w:t>
      </w:r>
    </w:p>
    <w:p w:rsidR="0093209E" w:rsidRDefault="0093209E" w:rsidP="0093209E">
      <w:pPr>
        <w:ind w:left="1440"/>
      </w:pPr>
      <w:r>
        <w:rPr>
          <w:noProof/>
        </w:rPr>
        <w:drawing>
          <wp:inline distT="0" distB="0" distL="0" distR="0" wp14:anchorId="5B2CF5D5" wp14:editId="66DFCA0A">
            <wp:extent cx="8315325" cy="247650"/>
            <wp:effectExtent l="171450" t="171450" r="390525"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315325" cy="247650"/>
                    </a:xfrm>
                    <a:prstGeom prst="rect">
                      <a:avLst/>
                    </a:prstGeom>
                    <a:ln>
                      <a:noFill/>
                    </a:ln>
                    <a:effectLst>
                      <a:outerShdw blurRad="292100" dist="139700" dir="2700000" algn="tl" rotWithShape="0">
                        <a:srgbClr val="333333">
                          <a:alpha val="65000"/>
                        </a:srgbClr>
                      </a:outerShdw>
                    </a:effectLst>
                  </pic:spPr>
                </pic:pic>
              </a:graphicData>
            </a:graphic>
          </wp:inline>
        </w:drawing>
      </w:r>
    </w:p>
    <w:p w:rsidR="00E25BBB" w:rsidRDefault="00E25BBB" w:rsidP="009637D7">
      <w:pPr>
        <w:pStyle w:val="NoSpacing"/>
        <w:ind w:firstLine="720"/>
      </w:pPr>
    </w:p>
    <w:p w:rsidR="009637D7" w:rsidRDefault="009637D7" w:rsidP="00E25BBB">
      <w:pPr>
        <w:pStyle w:val="Heading5"/>
        <w:ind w:firstLine="720"/>
      </w:pPr>
      <w:r>
        <w:t>Workspaces</w:t>
      </w:r>
      <w:r w:rsidR="00E25BBB">
        <w:t>:</w:t>
      </w:r>
    </w:p>
    <w:p w:rsidR="00E25BBB" w:rsidRDefault="008B7378" w:rsidP="00E25BBB">
      <w:pPr>
        <w:ind w:left="1440"/>
      </w:pPr>
      <w:r>
        <w:t xml:space="preserve">The </w:t>
      </w:r>
      <w:r w:rsidR="00E25BBB">
        <w:t>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sidR="00E25BBB" w:rsidRPr="004029F0">
        <w:rPr>
          <w:i/>
        </w:rPr>
        <w:t>&lt;root&gt;\Data</w:t>
      </w:r>
      <w:r w:rsidR="00E25BBB">
        <w:t>) are shared with custom workspaces.</w:t>
      </w:r>
    </w:p>
    <w:p w:rsidR="00E25BBB" w:rsidRDefault="00E25BBB" w:rsidP="00E25BBB">
      <w:pPr>
        <w:ind w:left="1440"/>
      </w:pPr>
      <w:r>
        <w:t>The “Set Workspace” tool can be accessed from the File menu.</w:t>
      </w:r>
    </w:p>
    <w:p w:rsidR="000D37C2" w:rsidRPr="00E25BBB" w:rsidRDefault="000D37C2" w:rsidP="00E25BBB">
      <w:pPr>
        <w:ind w:left="1440"/>
      </w:pPr>
    </w:p>
    <w:p w:rsidR="008A17F5" w:rsidRDefault="00780C2A" w:rsidP="008A17F5">
      <w:pPr>
        <w:pStyle w:val="Heading5"/>
      </w:pPr>
      <w:r>
        <w:tab/>
      </w:r>
      <w:r w:rsidR="008A17F5">
        <w:t>Object Window:</w:t>
      </w:r>
    </w:p>
    <w:p w:rsidR="00E62B4E" w:rsidRDefault="008A17F5" w:rsidP="00E62B4E">
      <w:pPr>
        <w:rPr>
          <w:noProof/>
        </w:rPr>
      </w:pPr>
      <w:r>
        <w:tab/>
      </w:r>
      <w:r>
        <w:tab/>
        <w:t>The following improvements have been made to the object window:</w:t>
      </w:r>
    </w:p>
    <w:p w:rsidR="008A17F5" w:rsidRDefault="00E62B4E" w:rsidP="008A17F5">
      <w:pPr>
        <w:tabs>
          <w:tab w:val="left" w:pos="5865"/>
        </w:tabs>
        <w:jc w:val="center"/>
      </w:pPr>
      <w:r>
        <w:rPr>
          <w:noProof/>
        </w:rPr>
        <w:lastRenderedPageBreak/>
        <w:drawing>
          <wp:inline distT="0" distB="0" distL="0" distR="0" wp14:anchorId="07E01141" wp14:editId="78137148">
            <wp:extent cx="9648825" cy="5095875"/>
            <wp:effectExtent l="171450" t="171450" r="390525" b="371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648825" cy="5095875"/>
                    </a:xfrm>
                    <a:prstGeom prst="rect">
                      <a:avLst/>
                    </a:prstGeom>
                    <a:ln>
                      <a:noFill/>
                    </a:ln>
                    <a:effectLst>
                      <a:outerShdw blurRad="292100" dist="139700" dir="2700000" algn="tl" rotWithShape="0">
                        <a:srgbClr val="333333">
                          <a:alpha val="65000"/>
                        </a:srgbClr>
                      </a:outerShdw>
                    </a:effectLst>
                  </pic:spPr>
                </pic:pic>
              </a:graphicData>
            </a:graphic>
          </wp:inline>
        </w:drawing>
      </w:r>
    </w:p>
    <w:p w:rsidR="008A17F5" w:rsidRDefault="00E62B4E" w:rsidP="007D675D">
      <w:pPr>
        <w:pStyle w:val="ListParagraph"/>
        <w:numPr>
          <w:ilvl w:val="0"/>
          <w:numId w:val="13"/>
        </w:numPr>
      </w:pPr>
      <w:r>
        <w:t xml:space="preserve">Filter By EditorID – The object list can now be filtered by a </w:t>
      </w:r>
      <w:r w:rsidR="003F3116">
        <w:t>search</w:t>
      </w:r>
      <w:r>
        <w:t xml:space="preserve"> string. The filtering is performed as a case-insensitive substring search in each form’s editorID</w:t>
      </w:r>
      <w:r w:rsidR="003F3116">
        <w:t>, full name and description components (if any)</w:t>
      </w:r>
      <w:r>
        <w:t>.</w:t>
      </w:r>
    </w:p>
    <w:p w:rsidR="00E62B4E" w:rsidRDefault="00E62B4E" w:rsidP="00E62B4E"/>
    <w:p w:rsidR="00E62B4E" w:rsidRDefault="00E62B4E" w:rsidP="00E62B4E"/>
    <w:p w:rsidR="00E62B4E" w:rsidRDefault="00E62B4E" w:rsidP="00E62B4E">
      <w:pPr>
        <w:pStyle w:val="Heading5"/>
        <w:ind w:firstLine="720"/>
      </w:pPr>
      <w:r>
        <w:t>Cell View Window:</w:t>
      </w:r>
    </w:p>
    <w:p w:rsidR="00E62B4E" w:rsidRDefault="00E62B4E" w:rsidP="00E62B4E">
      <w:pPr>
        <w:rPr>
          <w:noProof/>
        </w:rPr>
      </w:pPr>
      <w:r>
        <w:tab/>
      </w:r>
      <w:r>
        <w:tab/>
        <w:t>The following improvements have been made to the cell view window:</w:t>
      </w:r>
    </w:p>
    <w:p w:rsidR="00E62B4E" w:rsidRDefault="00E62B4E" w:rsidP="00E62B4E">
      <w:pPr>
        <w:jc w:val="center"/>
      </w:pPr>
      <w:r>
        <w:rPr>
          <w:noProof/>
        </w:rPr>
        <w:drawing>
          <wp:inline distT="0" distB="0" distL="0" distR="0" wp14:anchorId="70A5B047" wp14:editId="0936587F">
            <wp:extent cx="9648825" cy="3533775"/>
            <wp:effectExtent l="171450" t="171450" r="390525"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648825" cy="3533775"/>
                    </a:xfrm>
                    <a:prstGeom prst="rect">
                      <a:avLst/>
                    </a:prstGeom>
                    <a:ln>
                      <a:noFill/>
                    </a:ln>
                    <a:effectLst>
                      <a:outerShdw blurRad="292100" dist="139700" dir="2700000" algn="tl" rotWithShape="0">
                        <a:srgbClr val="333333">
                          <a:alpha val="65000"/>
                        </a:srgbClr>
                      </a:outerShdw>
                    </a:effectLst>
                  </pic:spPr>
                </pic:pic>
              </a:graphicData>
            </a:graphic>
          </wp:inline>
        </w:drawing>
      </w:r>
    </w:p>
    <w:p w:rsidR="00E62B4E" w:rsidRDefault="00E62B4E" w:rsidP="007D675D">
      <w:pPr>
        <w:pStyle w:val="ListParagraph"/>
        <w:numPr>
          <w:ilvl w:val="0"/>
          <w:numId w:val="13"/>
        </w:numPr>
      </w:pPr>
      <w:r>
        <w:t xml:space="preserve">Filter References By EditorID – The references list can be filtered by </w:t>
      </w:r>
      <w:r w:rsidR="003F3116">
        <w:t>a search string</w:t>
      </w:r>
      <w:r>
        <w:t>, similar to the object window. If a reference doesn’t have an editorID, the filtering is performed on its base form.</w:t>
      </w:r>
    </w:p>
    <w:p w:rsidR="00E62B4E" w:rsidRDefault="006E6E7B" w:rsidP="007D675D">
      <w:pPr>
        <w:pStyle w:val="ListParagraph"/>
        <w:numPr>
          <w:ilvl w:val="0"/>
          <w:numId w:val="13"/>
        </w:numPr>
      </w:pPr>
      <w:r>
        <w:t>Jump to Exterior Cell – Enter the X and Y coordinates, hit “Go” and wait till you attain a velocity of +88mph.</w:t>
      </w:r>
    </w:p>
    <w:p w:rsidR="008B259C" w:rsidRDefault="008B259C" w:rsidP="007D675D">
      <w:pPr>
        <w:pStyle w:val="ListParagraph"/>
        <w:numPr>
          <w:ilvl w:val="0"/>
          <w:numId w:val="13"/>
        </w:numPr>
      </w:pPr>
      <w:r>
        <w:t>New Columns – The following sortable columns have been added to the reference list:</w:t>
      </w:r>
    </w:p>
    <w:p w:rsidR="008B259C" w:rsidRDefault="008B259C" w:rsidP="007D675D">
      <w:pPr>
        <w:pStyle w:val="ListParagraph"/>
        <w:numPr>
          <w:ilvl w:val="1"/>
          <w:numId w:val="13"/>
        </w:numPr>
      </w:pPr>
      <w:r>
        <w:t>Persistent.</w:t>
      </w:r>
    </w:p>
    <w:p w:rsidR="008B259C" w:rsidRDefault="008B259C" w:rsidP="007D675D">
      <w:pPr>
        <w:pStyle w:val="ListParagraph"/>
        <w:numPr>
          <w:ilvl w:val="1"/>
          <w:numId w:val="13"/>
        </w:numPr>
      </w:pPr>
      <w:r>
        <w:t>Initially Disabled.</w:t>
      </w:r>
    </w:p>
    <w:p w:rsidR="008B259C" w:rsidRDefault="008B259C" w:rsidP="007D675D">
      <w:pPr>
        <w:pStyle w:val="ListParagraph"/>
        <w:numPr>
          <w:ilvl w:val="1"/>
          <w:numId w:val="13"/>
        </w:numPr>
      </w:pPr>
      <w:r>
        <w:t>Visible When Distant (VWD).</w:t>
      </w:r>
    </w:p>
    <w:p w:rsidR="008B259C" w:rsidRDefault="008B259C" w:rsidP="007D675D">
      <w:pPr>
        <w:pStyle w:val="ListParagraph"/>
        <w:numPr>
          <w:ilvl w:val="1"/>
          <w:numId w:val="13"/>
        </w:numPr>
      </w:pPr>
      <w:r>
        <w:t>Enable Parent.</w:t>
      </w:r>
    </w:p>
    <w:p w:rsidR="00E62B4E" w:rsidRDefault="008B259C" w:rsidP="007D675D">
      <w:pPr>
        <w:pStyle w:val="ListParagraph"/>
        <w:numPr>
          <w:ilvl w:val="1"/>
          <w:numId w:val="13"/>
        </w:numPr>
      </w:pPr>
      <w:r>
        <w:t>Count</w:t>
      </w:r>
    </w:p>
    <w:p w:rsidR="008B259C" w:rsidRDefault="008B259C" w:rsidP="008B259C"/>
    <w:p w:rsidR="008B259C" w:rsidRDefault="008B259C" w:rsidP="008B259C"/>
    <w:p w:rsidR="00780C2A" w:rsidRDefault="00780C2A" w:rsidP="008A17F5">
      <w:pPr>
        <w:pStyle w:val="Heading5"/>
        <w:ind w:firstLine="720"/>
      </w:pPr>
      <w:r>
        <w:t>Render Window</w:t>
      </w:r>
      <w:r w:rsidR="00BF517B">
        <w:t>:</w:t>
      </w:r>
    </w:p>
    <w:p w:rsidR="000D37C2" w:rsidRDefault="000D37C2" w:rsidP="00BF517B">
      <w:r>
        <w:tab/>
      </w:r>
      <w:r>
        <w:tab/>
        <w:t>The following improvements have been made to the render window:</w:t>
      </w:r>
    </w:p>
    <w:p w:rsidR="000D37C2" w:rsidRPr="000D37C2" w:rsidRDefault="004E0FA0" w:rsidP="000D37C2">
      <w:pPr>
        <w:jc w:val="center"/>
      </w:pPr>
      <w:r>
        <w:rPr>
          <w:noProof/>
        </w:rPr>
        <w:lastRenderedPageBreak/>
        <w:drawing>
          <wp:inline distT="0" distB="0" distL="0" distR="0">
            <wp:extent cx="7715250" cy="4733925"/>
            <wp:effectExtent l="171450" t="171450" r="381000" b="3714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15250" cy="4733925"/>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0" w:name="_GoBack"/>
      <w:bookmarkEnd w:id="0"/>
    </w:p>
    <w:p w:rsidR="000D37C2" w:rsidRDefault="000D37C2" w:rsidP="007D675D">
      <w:pPr>
        <w:pStyle w:val="ListParagraph"/>
        <w:numPr>
          <w:ilvl w:val="0"/>
          <w:numId w:val="8"/>
        </w:numPr>
      </w:pPr>
      <w:r>
        <w:t xml:space="preserve">Increased </w:t>
      </w:r>
      <w:r w:rsidR="0001165D">
        <w:t>R</w:t>
      </w:r>
      <w:r>
        <w:t xml:space="preserve">esponsiveness – The viewport now operates at an average </w:t>
      </w:r>
      <w:proofErr w:type="spellStart"/>
      <w:r>
        <w:t>framerate</w:t>
      </w:r>
      <w:proofErr w:type="spellEnd"/>
      <w:r>
        <w:t xml:space="preserve"> of 48 FPS.</w:t>
      </w:r>
    </w:p>
    <w:p w:rsidR="000D37C2" w:rsidRDefault="000D37C2" w:rsidP="007D675D">
      <w:pPr>
        <w:pStyle w:val="ListParagraph"/>
        <w:numPr>
          <w:ilvl w:val="0"/>
          <w:numId w:val="8"/>
        </w:numPr>
      </w:pPr>
      <w:r>
        <w:t>On-screen Display - Detailed information on the active selection and the editor’s current RAM usage are displayed in the top corners of the window.</w:t>
      </w:r>
    </w:p>
    <w:p w:rsidR="000D37C2" w:rsidRDefault="0001165D" w:rsidP="007D675D">
      <w:pPr>
        <w:pStyle w:val="ListParagraph"/>
        <w:numPr>
          <w:ilvl w:val="0"/>
          <w:numId w:val="8"/>
        </w:numPr>
      </w:pPr>
      <w:r>
        <w:t>Door markers Properties - Holding down the Control key and double clicking on door markers will now bring up their reference properties dialog box.</w:t>
      </w:r>
    </w:p>
    <w:p w:rsidR="003335D3" w:rsidRDefault="003335D3" w:rsidP="007D675D">
      <w:pPr>
        <w:pStyle w:val="ListParagraph"/>
        <w:numPr>
          <w:ilvl w:val="0"/>
          <w:numId w:val="8"/>
        </w:numPr>
      </w:pPr>
      <w:r>
        <w:t>Alternate Camera Movement Settings – The render window is now allowed to have a second set of camera/reference movement settings, editable through the CSE Preferences dialog.</w:t>
      </w:r>
    </w:p>
    <w:p w:rsidR="00F67133" w:rsidRDefault="00F67133" w:rsidP="007D675D">
      <w:pPr>
        <w:pStyle w:val="ListParagraph"/>
        <w:numPr>
          <w:ilvl w:val="0"/>
          <w:numId w:val="8"/>
        </w:numPr>
      </w:pPr>
      <w:r>
        <w:t>Initial Camera Placement – On loading an interior cell, the camera is placed at the location of the first reference. If the cell’s empty, it is placed at its origin.</w:t>
      </w:r>
    </w:p>
    <w:p w:rsidR="00601239" w:rsidRDefault="00601239" w:rsidP="007D675D">
      <w:pPr>
        <w:pStyle w:val="ListParagraph"/>
        <w:numPr>
          <w:ilvl w:val="0"/>
          <w:numId w:val="8"/>
        </w:numPr>
      </w:pPr>
      <w:r>
        <w:t>Reference Scaling – Collections of references can be scaled relatively by holding down the ALT modifier key while performing the scaling operation.</w:t>
      </w:r>
    </w:p>
    <w:p w:rsidR="00951DAB" w:rsidRDefault="00951DAB" w:rsidP="007D675D">
      <w:pPr>
        <w:pStyle w:val="ListParagraph"/>
        <w:numPr>
          <w:ilvl w:val="0"/>
          <w:numId w:val="8"/>
        </w:numPr>
      </w:pPr>
      <w:r>
        <w:t xml:space="preserve">Auxiliary Viewport Window – The CSE adds a secondary viewport that allows the current render window scene to be viewed from a second </w:t>
      </w:r>
      <w:r w:rsidR="00FF4952">
        <w:t xml:space="preserve">camera/perspective. </w:t>
      </w:r>
      <w:r w:rsidR="0012494A">
        <w:t>T</w:t>
      </w:r>
      <w:r w:rsidR="00FF4952">
        <w:t>he auxiliary viewport’s camera</w:t>
      </w:r>
      <w:r w:rsidR="0012494A">
        <w:t xml:space="preserve"> can be set directly from the render window, with the “Freeze/Release auxiliary viewport camera” shortcut key mentioned below.</w:t>
      </w:r>
      <w:r w:rsidR="00FA71B7">
        <w:br/>
      </w:r>
      <w:r w:rsidR="00FA71B7">
        <w:br/>
        <w:t>It can be accessed from the “View” menu.</w:t>
      </w:r>
    </w:p>
    <w:p w:rsidR="003335D3" w:rsidRDefault="003335D3" w:rsidP="007D675D">
      <w:pPr>
        <w:pStyle w:val="ListParagraph"/>
        <w:numPr>
          <w:ilvl w:val="0"/>
          <w:numId w:val="8"/>
        </w:numPr>
      </w:pPr>
      <w:r>
        <w:t>Path Grid Editing Enhancements –</w:t>
      </w:r>
    </w:p>
    <w:p w:rsidR="003335D3" w:rsidRDefault="003335D3" w:rsidP="007D675D">
      <w:pPr>
        <w:pStyle w:val="ListParagraph"/>
        <w:numPr>
          <w:ilvl w:val="1"/>
          <w:numId w:val="8"/>
        </w:numPr>
      </w:pPr>
      <w:r>
        <w:t>Path grid points can be unlinked from their linked references/relinked.</w:t>
      </w:r>
    </w:p>
    <w:p w:rsidR="003335D3" w:rsidRDefault="003335D3" w:rsidP="007D675D">
      <w:pPr>
        <w:pStyle w:val="ListParagraph"/>
        <w:numPr>
          <w:ilvl w:val="1"/>
          <w:numId w:val="8"/>
        </w:numPr>
      </w:pPr>
      <w:r>
        <w:t xml:space="preserve">Path grid </w:t>
      </w:r>
      <w:r w:rsidR="008A17F5">
        <w:t>point operations</w:t>
      </w:r>
      <w:r>
        <w:t xml:space="preserve"> can be </w:t>
      </w:r>
      <w:proofErr w:type="gramStart"/>
      <w:r>
        <w:t>undone/redone</w:t>
      </w:r>
      <w:r w:rsidRPr="003335D3">
        <w:rPr>
          <w:vertAlign w:val="superscript"/>
        </w:rPr>
        <w:t>1</w:t>
      </w:r>
      <w:proofErr w:type="gramEnd"/>
      <w:r>
        <w:t>.</w:t>
      </w:r>
    </w:p>
    <w:p w:rsidR="00C80277" w:rsidRDefault="00053D77" w:rsidP="007D675D">
      <w:pPr>
        <w:pStyle w:val="ListParagraph"/>
        <w:numPr>
          <w:ilvl w:val="0"/>
          <w:numId w:val="8"/>
        </w:numPr>
      </w:pPr>
      <w:r>
        <w:t>Landscape Editing Enhancements –</w:t>
      </w:r>
    </w:p>
    <w:p w:rsidR="00053D77" w:rsidRDefault="00053D77" w:rsidP="007D675D">
      <w:pPr>
        <w:pStyle w:val="ListParagraph"/>
        <w:numPr>
          <w:ilvl w:val="1"/>
          <w:numId w:val="8"/>
        </w:numPr>
      </w:pPr>
      <w:r>
        <w:t>The active landscape texture can be changed from the “Landscape Texture Use” dialog, by double clicking on any of the listed land textures.</w:t>
      </w:r>
    </w:p>
    <w:p w:rsidR="00053D77" w:rsidRDefault="00053D77" w:rsidP="007D675D">
      <w:pPr>
        <w:pStyle w:val="ListParagraph"/>
        <w:numPr>
          <w:ilvl w:val="1"/>
          <w:numId w:val="8"/>
        </w:numPr>
      </w:pPr>
      <w:r>
        <w:t xml:space="preserve">The upper limit on the landscape edit brush’s radius has been increased to 25 units. </w:t>
      </w:r>
    </w:p>
    <w:p w:rsidR="00515473" w:rsidRDefault="00515473" w:rsidP="007D675D">
      <w:pPr>
        <w:pStyle w:val="ListParagraph"/>
        <w:numPr>
          <w:ilvl w:val="0"/>
          <w:numId w:val="8"/>
        </w:numPr>
      </w:pPr>
      <w:r>
        <w:t>New Context Menu Tools –</w:t>
      </w:r>
    </w:p>
    <w:p w:rsidR="00515473" w:rsidRDefault="00515473" w:rsidP="007D675D">
      <w:pPr>
        <w:pStyle w:val="ListParagraph"/>
        <w:numPr>
          <w:ilvl w:val="1"/>
          <w:numId w:val="8"/>
        </w:numPr>
      </w:pPr>
      <w:r>
        <w:t>Invert – Inverts the render window selection.</w:t>
      </w:r>
    </w:p>
    <w:p w:rsidR="00515473" w:rsidRDefault="00515473" w:rsidP="007D675D">
      <w:pPr>
        <w:pStyle w:val="ListParagraph"/>
        <w:numPr>
          <w:ilvl w:val="1"/>
          <w:numId w:val="8"/>
        </w:numPr>
      </w:pPr>
      <w:r>
        <w:t xml:space="preserve">Relative Alignment </w:t>
      </w:r>
      <w:r w:rsidR="006D0710">
        <w:t>–</w:t>
      </w:r>
      <w:r>
        <w:t xml:space="preserve"> </w:t>
      </w:r>
      <w:r w:rsidR="006D0710">
        <w:t>Aligns the selection to one of the 3 axes of its first reference.</w:t>
      </w:r>
    </w:p>
    <w:p w:rsidR="006D0710" w:rsidRDefault="006D0710" w:rsidP="007D675D">
      <w:pPr>
        <w:pStyle w:val="ListParagraph"/>
        <w:numPr>
          <w:ilvl w:val="1"/>
          <w:numId w:val="8"/>
        </w:numPr>
      </w:pPr>
      <w:r>
        <w:t>Grouping - A</w:t>
      </w:r>
      <w:r w:rsidRPr="006D0710">
        <w:t>llows multiple references to be grouped as a collective object. Selecting a member of a group using the left mouse button causes all of its members to be selected. This behavior will persist until the selection group is dissolved. A reference can be a member of only one group at a time.</w:t>
      </w:r>
    </w:p>
    <w:p w:rsidR="006D0710" w:rsidRDefault="006D0710" w:rsidP="007D675D">
      <w:pPr>
        <w:pStyle w:val="ListParagraph"/>
        <w:numPr>
          <w:ilvl w:val="1"/>
          <w:numId w:val="8"/>
        </w:numPr>
      </w:pPr>
      <w:r>
        <w:t>Freezing - F</w:t>
      </w:r>
      <w:r w:rsidRPr="006D0710">
        <w:t xml:space="preserve">reezes the movement of </w:t>
      </w:r>
      <w:r>
        <w:t>the selection</w:t>
      </w:r>
      <w:r w:rsidRPr="006D0710">
        <w:t>. Frozen references cannot be moved in any way until they are thawed.</w:t>
      </w:r>
    </w:p>
    <w:p w:rsidR="006D0710" w:rsidRDefault="006D0710" w:rsidP="007D675D">
      <w:pPr>
        <w:pStyle w:val="ListParagraph"/>
        <w:numPr>
          <w:ilvl w:val="2"/>
          <w:numId w:val="8"/>
        </w:numPr>
      </w:pPr>
      <w:r>
        <w:t>Thaw All In Cell – Un-freezes all frozen references in the loaded cell.</w:t>
      </w:r>
    </w:p>
    <w:p w:rsidR="006D0710" w:rsidRDefault="006D0710" w:rsidP="007D675D">
      <w:pPr>
        <w:pStyle w:val="ListParagraph"/>
        <w:numPr>
          <w:ilvl w:val="2"/>
          <w:numId w:val="8"/>
        </w:numPr>
      </w:pPr>
      <w:r>
        <w:t>Freeze All Inactive – When enabled, all unmodified references are implicitly frozen to prevent accidental edits.</w:t>
      </w:r>
    </w:p>
    <w:p w:rsidR="006D0710" w:rsidRDefault="006D0710" w:rsidP="007D675D">
      <w:pPr>
        <w:pStyle w:val="ListParagraph"/>
        <w:numPr>
          <w:ilvl w:val="1"/>
          <w:numId w:val="8"/>
        </w:numPr>
      </w:pPr>
      <w:r>
        <w:t>Visibility – Toggles the visibility of the selection/selection’s linked (enable parent) children.</w:t>
      </w:r>
    </w:p>
    <w:p w:rsidR="006D0710" w:rsidRDefault="006D0710" w:rsidP="007D675D">
      <w:pPr>
        <w:pStyle w:val="ListParagraph"/>
        <w:numPr>
          <w:ilvl w:val="2"/>
          <w:numId w:val="8"/>
        </w:numPr>
      </w:pPr>
      <w:r>
        <w:t>Reveal All In Cell – Resets the visibility state of all the references in the loaded cell.</w:t>
      </w:r>
    </w:p>
    <w:p w:rsidR="006D0710" w:rsidRDefault="006D0710" w:rsidP="007D675D">
      <w:pPr>
        <w:pStyle w:val="ListParagraph"/>
        <w:numPr>
          <w:ilvl w:val="1"/>
          <w:numId w:val="8"/>
        </w:numPr>
      </w:pPr>
      <w:r>
        <w:t>Batch Edit – Displays the batch reference editor for the loaded cell.</w:t>
      </w:r>
    </w:p>
    <w:p w:rsidR="006D0710" w:rsidRDefault="006D0710" w:rsidP="007D675D">
      <w:pPr>
        <w:pStyle w:val="ListParagraph"/>
        <w:numPr>
          <w:ilvl w:val="1"/>
          <w:numId w:val="8"/>
        </w:numPr>
      </w:pPr>
      <w:r>
        <w:t>Co-Planar Drop New References – When enabled, new references will be placed co-planar with the object at the cursor location.</w:t>
      </w:r>
    </w:p>
    <w:p w:rsidR="005F27E6" w:rsidRDefault="005F27E6" w:rsidP="007D675D">
      <w:pPr>
        <w:pStyle w:val="ListParagraph"/>
        <w:numPr>
          <w:ilvl w:val="1"/>
          <w:numId w:val="8"/>
        </w:numPr>
      </w:pPr>
      <w:r>
        <w:t>Switch C &amp; Y Hotkeys – When enabled, the functionalities of the C (Isometric view) and Y (Axis modifier) is switched.</w:t>
      </w:r>
    </w:p>
    <w:p w:rsidR="00785D25" w:rsidRDefault="00785D25" w:rsidP="007D675D">
      <w:pPr>
        <w:pStyle w:val="ListParagraph"/>
        <w:numPr>
          <w:ilvl w:val="1"/>
          <w:numId w:val="8"/>
        </w:numPr>
      </w:pPr>
      <w:r w:rsidRPr="00785D25">
        <w:t>Unload Current Cell</w:t>
      </w:r>
      <w:r>
        <w:t>(s)</w:t>
      </w:r>
      <w:r w:rsidRPr="00785D25">
        <w:t xml:space="preserve"> – Unloads the cell(s) loaded into the render window.</w:t>
      </w:r>
    </w:p>
    <w:p w:rsidR="005A253F" w:rsidRDefault="005A253F" w:rsidP="005F27E6">
      <w:pPr>
        <w:ind w:left="720" w:firstLine="720"/>
      </w:pPr>
    </w:p>
    <w:p w:rsidR="003335D3" w:rsidRPr="003335D3" w:rsidRDefault="003335D3" w:rsidP="005F27E6">
      <w:pPr>
        <w:ind w:left="720" w:firstLine="720"/>
        <w:rPr>
          <w:sz w:val="16"/>
          <w:szCs w:val="16"/>
        </w:rPr>
      </w:pPr>
      <w:r>
        <w:rPr>
          <w:sz w:val="16"/>
          <w:szCs w:val="16"/>
        </w:rPr>
        <w:t>1 – Path grid point deletion operations are only supported to a limited extent. Undoing a delete operation will not restore the state of the linked points.</w:t>
      </w:r>
    </w:p>
    <w:p w:rsidR="005F27E6" w:rsidRDefault="005F27E6" w:rsidP="005F27E6">
      <w:pPr>
        <w:ind w:left="720" w:firstLine="720"/>
      </w:pPr>
      <w:r>
        <w:t>New Hotkeys:</w:t>
      </w:r>
    </w:p>
    <w:tbl>
      <w:tblPr>
        <w:tblStyle w:val="LightList-Accent1"/>
        <w:tblW w:w="0" w:type="auto"/>
        <w:tblInd w:w="2268" w:type="dxa"/>
        <w:tblBorders>
          <w:insideH w:val="single" w:sz="4" w:space="0" w:color="auto"/>
        </w:tblBorders>
        <w:tblLook w:val="0620" w:firstRow="1" w:lastRow="0" w:firstColumn="0" w:lastColumn="0" w:noHBand="1" w:noVBand="1"/>
      </w:tblPr>
      <w:tblGrid>
        <w:gridCol w:w="4230"/>
        <w:gridCol w:w="6122"/>
      </w:tblGrid>
      <w:tr w:rsidR="005F27E6" w:rsidTr="005F27E6">
        <w:trPr>
          <w:cnfStyle w:val="100000000000" w:firstRow="1" w:lastRow="0" w:firstColumn="0" w:lastColumn="0" w:oddVBand="0" w:evenVBand="0" w:oddHBand="0" w:evenHBand="0" w:firstRowFirstColumn="0" w:firstRowLastColumn="0" w:lastRowFirstColumn="0" w:lastRowLastColumn="0"/>
        </w:trPr>
        <w:tc>
          <w:tcPr>
            <w:tcW w:w="4230" w:type="dxa"/>
          </w:tcPr>
          <w:p w:rsidR="005F27E6" w:rsidRDefault="005F27E6">
            <w:r>
              <w:t>Shortcut Key</w:t>
            </w:r>
          </w:p>
        </w:tc>
        <w:tc>
          <w:tcPr>
            <w:tcW w:w="6122" w:type="dxa"/>
          </w:tcPr>
          <w:p w:rsidR="005F27E6" w:rsidRDefault="005F27E6">
            <w:r>
              <w:t>Action</w:t>
            </w:r>
          </w:p>
        </w:tc>
      </w:tr>
      <w:tr w:rsidR="005F27E6" w:rsidTr="005F27E6">
        <w:tc>
          <w:tcPr>
            <w:tcW w:w="4230" w:type="dxa"/>
          </w:tcPr>
          <w:p w:rsidR="005F27E6" w:rsidRDefault="005F27E6">
            <w:r>
              <w:t>F1</w:t>
            </w:r>
          </w:p>
        </w:tc>
        <w:tc>
          <w:tcPr>
            <w:tcW w:w="6122" w:type="dxa"/>
          </w:tcPr>
          <w:p w:rsidR="005F27E6" w:rsidRDefault="005F27E6" w:rsidP="005F27E6">
            <w:r>
              <w:t>Show use info report for selection</w:t>
            </w:r>
          </w:p>
        </w:tc>
      </w:tr>
      <w:tr w:rsidR="00D63012" w:rsidTr="005F27E6">
        <w:tc>
          <w:tcPr>
            <w:tcW w:w="4230" w:type="dxa"/>
          </w:tcPr>
          <w:p w:rsidR="00D63012" w:rsidRDefault="00D63012">
            <w:r>
              <w:t>2</w:t>
            </w:r>
          </w:p>
        </w:tc>
        <w:tc>
          <w:tcPr>
            <w:tcW w:w="6122" w:type="dxa"/>
          </w:tcPr>
          <w:p w:rsidR="00D315F8" w:rsidRDefault="00D63012">
            <w:r>
              <w:t>Toggle selection visibility</w:t>
            </w:r>
          </w:p>
        </w:tc>
      </w:tr>
      <w:tr w:rsidR="00D315F8" w:rsidTr="005F27E6">
        <w:tc>
          <w:tcPr>
            <w:tcW w:w="4230" w:type="dxa"/>
          </w:tcPr>
          <w:p w:rsidR="00D315F8" w:rsidRDefault="00D315F8">
            <w:r>
              <w:t>G</w:t>
            </w:r>
          </w:p>
        </w:tc>
        <w:tc>
          <w:tcPr>
            <w:tcW w:w="6122" w:type="dxa"/>
          </w:tcPr>
          <w:p w:rsidR="00D315F8" w:rsidRDefault="00D315F8">
            <w:r>
              <w:t>Toggle path grid editing mode</w:t>
            </w:r>
          </w:p>
        </w:tc>
      </w:tr>
      <w:tr w:rsidR="00D63012" w:rsidTr="005F27E6">
        <w:tc>
          <w:tcPr>
            <w:tcW w:w="4230" w:type="dxa"/>
          </w:tcPr>
          <w:p w:rsidR="00D63012" w:rsidRDefault="00D63012">
            <w:r>
              <w:t xml:space="preserve">SHIFT + </w:t>
            </w:r>
            <w:r w:rsidR="00E32B19">
              <w:t xml:space="preserve">CONTROL + ALT + </w:t>
            </w:r>
            <w:r>
              <w:t>V</w:t>
            </w:r>
          </w:p>
        </w:tc>
        <w:tc>
          <w:tcPr>
            <w:tcW w:w="6122" w:type="dxa"/>
          </w:tcPr>
          <w:p w:rsidR="00D63012" w:rsidRDefault="00D63012">
            <w:r>
              <w:t>Invert selection</w:t>
            </w:r>
          </w:p>
        </w:tc>
      </w:tr>
      <w:tr w:rsidR="00D63012" w:rsidTr="005F27E6">
        <w:tc>
          <w:tcPr>
            <w:tcW w:w="4230" w:type="dxa"/>
          </w:tcPr>
          <w:p w:rsidR="00D63012" w:rsidRDefault="00D63012">
            <w:r>
              <w:t>SHIFT + E</w:t>
            </w:r>
          </w:p>
        </w:tc>
        <w:tc>
          <w:tcPr>
            <w:tcW w:w="6122" w:type="dxa"/>
          </w:tcPr>
          <w:p w:rsidR="00D63012" w:rsidRDefault="00D63012" w:rsidP="005A253F">
            <w:r>
              <w:t>Toggle co-planar dropping</w:t>
            </w:r>
          </w:p>
        </w:tc>
      </w:tr>
      <w:tr w:rsidR="00D63012" w:rsidTr="005F27E6">
        <w:tc>
          <w:tcPr>
            <w:tcW w:w="4230" w:type="dxa"/>
          </w:tcPr>
          <w:p w:rsidR="00D63012" w:rsidRDefault="00D63012">
            <w:r>
              <w:t>SHIFT + Q</w:t>
            </w:r>
          </w:p>
        </w:tc>
        <w:tc>
          <w:tcPr>
            <w:tcW w:w="6122" w:type="dxa"/>
          </w:tcPr>
          <w:p w:rsidR="00D63012" w:rsidRDefault="00D63012" w:rsidP="005A253F">
            <w:r>
              <w:t>Freeze/Release auxiliary viewport camera</w:t>
            </w:r>
          </w:p>
        </w:tc>
      </w:tr>
      <w:tr w:rsidR="005F27E6" w:rsidTr="005F27E6">
        <w:tc>
          <w:tcPr>
            <w:tcW w:w="4230" w:type="dxa"/>
          </w:tcPr>
          <w:p w:rsidR="005F27E6" w:rsidRDefault="003E3656">
            <w:r>
              <w:t>CONTROL + Q</w:t>
            </w:r>
          </w:p>
        </w:tc>
        <w:tc>
          <w:tcPr>
            <w:tcW w:w="6122" w:type="dxa"/>
          </w:tcPr>
          <w:p w:rsidR="005F27E6" w:rsidRDefault="005A253F">
            <w:r>
              <w:t>Switch between the vanilla and alternate movement settings</w:t>
            </w:r>
          </w:p>
        </w:tc>
      </w:tr>
      <w:tr w:rsidR="00D63012" w:rsidTr="005F27E6">
        <w:tc>
          <w:tcPr>
            <w:tcW w:w="4230" w:type="dxa"/>
          </w:tcPr>
          <w:p w:rsidR="00D63012" w:rsidRDefault="00D63012">
            <w:r>
              <w:lastRenderedPageBreak/>
              <w:t>CONTROL + R</w:t>
            </w:r>
          </w:p>
        </w:tc>
        <w:tc>
          <w:tcPr>
            <w:tcW w:w="6122" w:type="dxa"/>
          </w:tcPr>
          <w:p w:rsidR="00D63012" w:rsidRDefault="00D63012">
            <w:r>
              <w:t>Unlink path grid points from their linked references</w:t>
            </w:r>
          </w:p>
        </w:tc>
      </w:tr>
    </w:tbl>
    <w:p w:rsidR="005F27E6" w:rsidRPr="00BF517B" w:rsidRDefault="005F27E6" w:rsidP="005F27E6">
      <w:pPr>
        <w:ind w:left="1440"/>
      </w:pPr>
    </w:p>
    <w:p w:rsidR="004A24FB" w:rsidRDefault="00836FA8" w:rsidP="00515473">
      <w:pPr>
        <w:pStyle w:val="NoSpacing"/>
      </w:pPr>
      <w:r>
        <w:tab/>
      </w:r>
      <w:r>
        <w:tab/>
      </w:r>
    </w:p>
    <w:p w:rsidR="004A24FB" w:rsidRDefault="004A24FB" w:rsidP="00D23B2E">
      <w:pPr>
        <w:pStyle w:val="NoSpacing"/>
      </w:pPr>
    </w:p>
    <w:p w:rsidR="004A24FB" w:rsidRDefault="00780C2A" w:rsidP="005A253F">
      <w:pPr>
        <w:pStyle w:val="Heading5"/>
      </w:pPr>
      <w:r>
        <w:tab/>
      </w:r>
      <w:r w:rsidR="004A24FB">
        <w:t xml:space="preserve">Script </w:t>
      </w:r>
      <w:r w:rsidR="00D63012">
        <w:t>Compiler</w:t>
      </w:r>
      <w:r w:rsidR="005A253F">
        <w:t>:</w:t>
      </w:r>
    </w:p>
    <w:p w:rsidR="00D63012" w:rsidRPr="00D63012" w:rsidRDefault="00D63012" w:rsidP="00D63012">
      <w:r>
        <w:tab/>
      </w:r>
      <w:r>
        <w:tab/>
        <w:t>The following improvements have been made to the script compiler:</w:t>
      </w:r>
    </w:p>
    <w:p w:rsidR="004A24FB" w:rsidRDefault="004A24FB" w:rsidP="007D675D">
      <w:pPr>
        <w:pStyle w:val="ListParagraph"/>
        <w:numPr>
          <w:ilvl w:val="0"/>
          <w:numId w:val="9"/>
        </w:numPr>
      </w:pPr>
      <w:r>
        <w:t>Compiled bytecode size for scripts has been increased to 32KB.</w:t>
      </w:r>
    </w:p>
    <w:p w:rsidR="00D63012" w:rsidRDefault="00D63012" w:rsidP="007D675D">
      <w:pPr>
        <w:pStyle w:val="ListParagraph"/>
        <w:numPr>
          <w:ilvl w:val="0"/>
          <w:numId w:val="9"/>
        </w:numPr>
      </w:pPr>
      <w:r>
        <w:t>Compiler errors accumulate, i.e., script compilation will not halt on encountering an error.</w:t>
      </w:r>
    </w:p>
    <w:p w:rsidR="00D63012" w:rsidRDefault="00D63012" w:rsidP="005A253F"/>
    <w:p w:rsidR="00D63012" w:rsidRDefault="00D63012" w:rsidP="00D63012">
      <w:pPr>
        <w:pStyle w:val="Heading5"/>
        <w:ind w:firstLine="720"/>
      </w:pPr>
      <w:r>
        <w:t>LOD Texture Generator:</w:t>
      </w:r>
    </w:p>
    <w:p w:rsidR="00D63012" w:rsidRDefault="00D63012" w:rsidP="00D63012">
      <w:r>
        <w:tab/>
      </w:r>
      <w:r>
        <w:tab/>
        <w:t>The following improvements have been made to the LOD texture generator:</w:t>
      </w:r>
    </w:p>
    <w:p w:rsidR="00D63012" w:rsidRPr="00D63012" w:rsidRDefault="00D63012" w:rsidP="007D675D">
      <w:pPr>
        <w:pStyle w:val="ListParagraph"/>
        <w:numPr>
          <w:ilvl w:val="0"/>
          <w:numId w:val="10"/>
        </w:numPr>
      </w:pPr>
      <w:r>
        <w:t>Diffuse map and normal map t</w:t>
      </w:r>
      <w:r w:rsidRPr="00D63012">
        <w:t>extures are created wit</w:t>
      </w:r>
      <w:r>
        <w:t xml:space="preserve">h the appropriate </w:t>
      </w:r>
      <w:proofErr w:type="spellStart"/>
      <w:r>
        <w:t>mipmap</w:t>
      </w:r>
      <w:proofErr w:type="spellEnd"/>
      <w:r>
        <w:t xml:space="preserve"> chains.</w:t>
      </w:r>
    </w:p>
    <w:p w:rsidR="005A253F" w:rsidRDefault="00D63012" w:rsidP="007D675D">
      <w:pPr>
        <w:pStyle w:val="ListParagraph"/>
        <w:numPr>
          <w:ilvl w:val="0"/>
          <w:numId w:val="10"/>
        </w:numPr>
      </w:pPr>
      <w:r>
        <w:t xml:space="preserve">The resolution of diffuse maps can be customized through the </w:t>
      </w:r>
      <w:r w:rsidR="00813FAE">
        <w:t>“CSE Preferences”</w:t>
      </w:r>
      <w:r>
        <w:t xml:space="preserve"> </w:t>
      </w:r>
      <w:r w:rsidR="00813FAE">
        <w:t>dialog</w:t>
      </w:r>
      <w:r>
        <w:t xml:space="preserve">, with the new upper-limit being 6144px. </w:t>
      </w:r>
    </w:p>
    <w:p w:rsidR="00813FAE" w:rsidRDefault="00813FAE" w:rsidP="007D675D">
      <w:pPr>
        <w:pStyle w:val="ListParagraph"/>
        <w:numPr>
          <w:ilvl w:val="0"/>
          <w:numId w:val="10"/>
        </w:numPr>
      </w:pPr>
      <w:r>
        <w:t xml:space="preserve">Performance and stability </w:t>
      </w:r>
      <w:r w:rsidR="00601239">
        <w:t>has been improved significantly.</w:t>
      </w:r>
    </w:p>
    <w:p w:rsidR="00601239" w:rsidRDefault="00601239" w:rsidP="007D675D">
      <w:pPr>
        <w:pStyle w:val="ListParagraph"/>
        <w:numPr>
          <w:ilvl w:val="0"/>
          <w:numId w:val="10"/>
        </w:numPr>
      </w:pPr>
      <w:r>
        <w:t>Partial textures are deleted after the full LOD map is assembled, as dictated by its respective setting in the “CSE Preferences” dialog.</w:t>
      </w:r>
    </w:p>
    <w:p w:rsidR="00BA25E9" w:rsidRDefault="00BA25E9" w:rsidP="00BA25E9"/>
    <w:p w:rsidR="00BA25E9" w:rsidRDefault="00BA25E9" w:rsidP="00BA25E9">
      <w:pPr>
        <w:pStyle w:val="Heading5"/>
        <w:ind w:left="720"/>
      </w:pPr>
      <w:r>
        <w:t>Live Change Log:</w:t>
      </w:r>
    </w:p>
    <w:p w:rsidR="00BA25E9" w:rsidRDefault="00780488" w:rsidP="00780488">
      <w:pPr>
        <w:ind w:left="1440"/>
      </w:pPr>
      <w:r>
        <w:t>The live change log is a tool implemented by the CSE that tracks modifications made to records in real time. Currently, the following actions/events are supported:</w:t>
      </w:r>
    </w:p>
    <w:p w:rsidR="00780488" w:rsidRDefault="00780488" w:rsidP="007D675D">
      <w:pPr>
        <w:pStyle w:val="ListParagraph"/>
        <w:numPr>
          <w:ilvl w:val="0"/>
          <w:numId w:val="12"/>
        </w:numPr>
      </w:pPr>
      <w:r>
        <w:t>Form Instantiation.</w:t>
      </w:r>
    </w:p>
    <w:p w:rsidR="00780488" w:rsidRDefault="00780488" w:rsidP="007D675D">
      <w:pPr>
        <w:pStyle w:val="ListParagraph"/>
        <w:numPr>
          <w:ilvl w:val="0"/>
          <w:numId w:val="12"/>
        </w:numPr>
      </w:pPr>
      <w:r>
        <w:t>Form EditorID Change.</w:t>
      </w:r>
    </w:p>
    <w:p w:rsidR="00780488" w:rsidRDefault="00780488" w:rsidP="007D675D">
      <w:pPr>
        <w:pStyle w:val="ListParagraph"/>
        <w:numPr>
          <w:ilvl w:val="0"/>
          <w:numId w:val="12"/>
        </w:numPr>
      </w:pPr>
      <w:r>
        <w:t>Form FormID Change.</w:t>
      </w:r>
    </w:p>
    <w:p w:rsidR="00780488" w:rsidRDefault="00780488" w:rsidP="007D675D">
      <w:pPr>
        <w:pStyle w:val="ListParagraph"/>
        <w:numPr>
          <w:ilvl w:val="0"/>
          <w:numId w:val="12"/>
        </w:numPr>
      </w:pPr>
      <w:r>
        <w:t>Form “Active/Modified” Flag Change.</w:t>
      </w:r>
    </w:p>
    <w:p w:rsidR="00780488" w:rsidRDefault="00780488" w:rsidP="007D675D">
      <w:pPr>
        <w:pStyle w:val="ListParagraph"/>
        <w:numPr>
          <w:ilvl w:val="0"/>
          <w:numId w:val="12"/>
        </w:numPr>
      </w:pPr>
      <w:r>
        <w:t>Form “</w:t>
      </w:r>
      <w:r w:rsidR="00717CD4">
        <w:t>Deleted” Flag Change.</w:t>
      </w:r>
    </w:p>
    <w:p w:rsidR="00717CD4" w:rsidRPr="00BA25E9" w:rsidRDefault="00717CD4" w:rsidP="00717CD4">
      <w:pPr>
        <w:ind w:left="1440"/>
      </w:pPr>
      <w:r>
        <w:t>Tracked changes are logged to the session’s log with their timestamps. The session log can be accessed from the Console’s “Contexts” context menu item. If automatic plugin backups are enabled, the change log pertinent to that plugin’s session is saved along with it.</w:t>
      </w:r>
    </w:p>
    <w:p w:rsidR="00D63012" w:rsidRDefault="00D63012" w:rsidP="00D63012">
      <w:pPr>
        <w:pStyle w:val="Heading1"/>
      </w:pPr>
    </w:p>
    <w:p w:rsidR="004A24FB" w:rsidRDefault="004A24FB" w:rsidP="00D63012">
      <w:pPr>
        <w:pStyle w:val="Heading1"/>
      </w:pPr>
      <w:r>
        <w:t>User Interface</w:t>
      </w:r>
    </w:p>
    <w:p w:rsidR="004A24FB" w:rsidRPr="0068668D" w:rsidRDefault="004A24FB" w:rsidP="00D63012">
      <w:pPr>
        <w:pStyle w:val="Heading5"/>
        <w:ind w:firstLine="720"/>
      </w:pPr>
      <w:r>
        <w:t xml:space="preserve">Safer </w:t>
      </w:r>
      <w:r w:rsidR="00D63012">
        <w:t>M</w:t>
      </w:r>
      <w:r>
        <w:t xml:space="preserve">odification of </w:t>
      </w:r>
      <w:r w:rsidR="00D63012">
        <w:t>L</w:t>
      </w:r>
      <w:r>
        <w:t xml:space="preserve">ist </w:t>
      </w:r>
      <w:r w:rsidR="00D63012">
        <w:t>V</w:t>
      </w:r>
      <w:r>
        <w:t xml:space="preserve">iew </w:t>
      </w:r>
      <w:r w:rsidR="00D63012">
        <w:t>b</w:t>
      </w:r>
      <w:r>
        <w:t xml:space="preserve">ased </w:t>
      </w:r>
      <w:r w:rsidR="00D63012">
        <w:t>R</w:t>
      </w:r>
      <w:r>
        <w:t>ecords:</w:t>
      </w:r>
    </w:p>
    <w:p w:rsidR="004A24FB" w:rsidRDefault="00D63012" w:rsidP="00C07EDD">
      <w:pPr>
        <w:ind w:left="1440"/>
      </w:pPr>
      <w:r>
        <w:t>Forms</w:t>
      </w:r>
      <w:r w:rsidR="004A24FB">
        <w:t xml:space="preserve"> of types such as Magic Effect, Race, Eyes, Hair, </w:t>
      </w:r>
      <w:r w:rsidR="00C07EDD">
        <w:t>etc.</w:t>
      </w:r>
      <w:r w:rsidR="004A24FB">
        <w:t xml:space="preserve"> (with the </w:t>
      </w:r>
      <w:r w:rsidR="00C07EDD">
        <w:t xml:space="preserve">lone </w:t>
      </w:r>
      <w:r w:rsidR="004A24FB">
        <w:t>exception of Quests) are displayed as a list when editing them in the CS. The default behavior of such dialogs leads to many a dirty edit. CSE attempts to fix it by introducing the following changes:</w:t>
      </w:r>
    </w:p>
    <w:p w:rsidR="004A24FB" w:rsidRDefault="004A24FB" w:rsidP="007D675D">
      <w:pPr>
        <w:pStyle w:val="ListParagraph"/>
        <w:numPr>
          <w:ilvl w:val="0"/>
          <w:numId w:val="11"/>
        </w:numPr>
      </w:pPr>
      <w:r>
        <w:t>The ‘OK’ and ‘Cancel’ buttons are changed to ‘Apply’ and ‘Close’ respectively, thereby clarifying the actions they perform, i.e., ‘Apply’ saves any changes made to the currently selected record while ‘Close’ discards them</w:t>
      </w:r>
      <w:r w:rsidR="00C07EDD">
        <w:t xml:space="preserve"> and closes the edit dialog</w:t>
      </w:r>
      <w:r>
        <w:t>.</w:t>
      </w:r>
    </w:p>
    <w:p w:rsidR="004A24FB" w:rsidRDefault="004A24FB" w:rsidP="007D675D">
      <w:pPr>
        <w:pStyle w:val="ListParagraph"/>
        <w:numPr>
          <w:ilvl w:val="0"/>
          <w:numId w:val="11"/>
        </w:numPr>
      </w:pPr>
      <w:r>
        <w:t>The newly minted ‘Apply’ button no longer closes the dialog, thereby allowing the user to continue editing after saving.</w:t>
      </w:r>
    </w:p>
    <w:p w:rsidR="004A24FB" w:rsidRDefault="004A24FB" w:rsidP="007D675D">
      <w:pPr>
        <w:pStyle w:val="ListParagraph"/>
        <w:numPr>
          <w:ilvl w:val="0"/>
          <w:numId w:val="11"/>
        </w:numPr>
      </w:pPr>
      <w:r>
        <w:t>When switching to a different record, a ‘Save Changes’ confirmation is displayed. Changes are saved only when the user selects ‘Yes’.</w:t>
      </w:r>
    </w:p>
    <w:p w:rsidR="009C06F3" w:rsidRDefault="009C06F3" w:rsidP="009C06F3"/>
    <w:p w:rsidR="009C06F3" w:rsidRDefault="009C06F3" w:rsidP="009C06F3">
      <w:pPr>
        <w:pStyle w:val="Heading5"/>
        <w:ind w:left="720"/>
      </w:pPr>
      <w:r>
        <w:t>Search and Replace:</w:t>
      </w:r>
    </w:p>
    <w:p w:rsidR="009C06F3" w:rsidRDefault="009C06F3" w:rsidP="009C06F3">
      <w:r>
        <w:tab/>
      </w:r>
      <w:r>
        <w:tab/>
        <w:t xml:space="preserve">The “Search &amp; </w:t>
      </w:r>
      <w:r w:rsidR="006A360F">
        <w:t xml:space="preserve">Replace” dialog no longer closes </w:t>
      </w:r>
      <w:r w:rsidR="00084008">
        <w:t xml:space="preserve">itself after a successful replace operation. </w:t>
      </w:r>
    </w:p>
    <w:p w:rsidR="0094613D" w:rsidRDefault="0094613D" w:rsidP="0094613D"/>
    <w:p w:rsidR="0094613D" w:rsidRDefault="0094613D" w:rsidP="0094613D">
      <w:pPr>
        <w:pStyle w:val="Heading5"/>
        <w:ind w:left="720"/>
      </w:pPr>
      <w:r>
        <w:t>Result Script Editing:</w:t>
      </w:r>
    </w:p>
    <w:p w:rsidR="0094613D" w:rsidRPr="009C06F3" w:rsidRDefault="0094613D" w:rsidP="0094613D">
      <w:r>
        <w:tab/>
      </w:r>
      <w:r>
        <w:tab/>
        <w:t>Result scripts can now be edited in a larger dialog by clicking on the “…” button placed next to them.</w:t>
      </w:r>
    </w:p>
    <w:p w:rsidR="0094613D" w:rsidRPr="009C06F3" w:rsidRDefault="0094613D" w:rsidP="0094613D">
      <w:pPr>
        <w:jc w:val="center"/>
      </w:pPr>
      <w:r>
        <w:rPr>
          <w:noProof/>
        </w:rPr>
        <w:drawing>
          <wp:inline distT="0" distB="0" distL="0" distR="0" wp14:anchorId="0A5F94B6" wp14:editId="0A02357B">
            <wp:extent cx="4667250" cy="2943225"/>
            <wp:effectExtent l="171450" t="171450" r="381000" b="3714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67250" cy="2943225"/>
                    </a:xfrm>
                    <a:prstGeom prst="rect">
                      <a:avLst/>
                    </a:prstGeom>
                    <a:ln>
                      <a:noFill/>
                    </a:ln>
                    <a:effectLst>
                      <a:outerShdw blurRad="292100" dist="139700" dir="2700000" algn="tl" rotWithShape="0">
                        <a:srgbClr val="333333">
                          <a:alpha val="65000"/>
                        </a:srgbClr>
                      </a:outerShdw>
                    </a:effectLst>
                  </pic:spPr>
                </pic:pic>
              </a:graphicData>
            </a:graphic>
          </wp:inline>
        </w:drawing>
      </w:r>
    </w:p>
    <w:p w:rsidR="00256795" w:rsidRDefault="00256795" w:rsidP="00256795"/>
    <w:p w:rsidR="00256795" w:rsidRDefault="00256795" w:rsidP="00256795">
      <w:pPr>
        <w:pStyle w:val="Heading5"/>
        <w:ind w:left="720"/>
      </w:pPr>
      <w:r>
        <w:t>EditorIDs in Edit Dialog Titles:</w:t>
      </w:r>
    </w:p>
    <w:p w:rsidR="00256795" w:rsidRDefault="00256795" w:rsidP="00256795">
      <w:r>
        <w:tab/>
      </w:r>
      <w:r>
        <w:tab/>
        <w:t>The editorID of the form being edited is now displayed in the dialog window’s title bar.</w:t>
      </w:r>
    </w:p>
    <w:p w:rsidR="00256795" w:rsidRDefault="00256795" w:rsidP="00256795">
      <w:pPr>
        <w:jc w:val="center"/>
      </w:pPr>
      <w:r>
        <w:rPr>
          <w:noProof/>
        </w:rPr>
        <w:lastRenderedPageBreak/>
        <w:drawing>
          <wp:inline distT="0" distB="0" distL="0" distR="0" wp14:anchorId="71D776E4" wp14:editId="71F8F878">
            <wp:extent cx="4686300" cy="1752600"/>
            <wp:effectExtent l="171450" t="171450" r="381000"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6300"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6795" w:rsidRDefault="00256795" w:rsidP="00256795"/>
    <w:p w:rsidR="00256795" w:rsidRDefault="00256795" w:rsidP="00256795">
      <w:pPr>
        <w:pStyle w:val="Heading5"/>
        <w:ind w:left="720"/>
      </w:pPr>
      <w:r>
        <w:t>Main Editor Windows’ Visibility:</w:t>
      </w:r>
    </w:p>
    <w:p w:rsidR="004A3137" w:rsidRDefault="00256795" w:rsidP="004A3137">
      <w:pPr>
        <w:ind w:left="1440"/>
      </w:pPr>
      <w:r>
        <w:t>The</w:t>
      </w:r>
      <w:r w:rsidR="006129F2">
        <w:t xml:space="preserve"> </w:t>
      </w:r>
      <w:r>
        <w:t>object, cell view and render windows</w:t>
      </w:r>
      <w:r w:rsidR="006129F2">
        <w:t>, on hiding,</w:t>
      </w:r>
      <w:r>
        <w:t xml:space="preserve"> are completely</w:t>
      </w:r>
      <w:r w:rsidR="006129F2">
        <w:t xml:space="preserve"> hidden instead of being minimized to the bottom of the desktop. Their visibility state is also preserved between CS sessions.</w:t>
      </w:r>
    </w:p>
    <w:p w:rsidR="004A3137" w:rsidRDefault="004A3137" w:rsidP="004A3137"/>
    <w:p w:rsidR="004A3137" w:rsidRDefault="004A3137" w:rsidP="004A3137">
      <w:pPr>
        <w:pStyle w:val="Heading5"/>
        <w:ind w:left="720"/>
      </w:pPr>
      <w:r>
        <w:t>Quick Lookup EditorID:</w:t>
      </w:r>
    </w:p>
    <w:p w:rsidR="004A3137" w:rsidRDefault="004A3137" w:rsidP="004A3137">
      <w:pPr>
        <w:ind w:left="1440"/>
      </w:pPr>
      <w:r>
        <w:t>Middle clicking on a dialog control (buttons, text boxes, listview cells, combo boxes, etc.) whose text states a form’s editorID will bring up said form’s edit dialog.</w:t>
      </w:r>
      <w:r w:rsidRPr="004A3137">
        <w:t xml:space="preserve"> </w:t>
      </w:r>
    </w:p>
    <w:p w:rsidR="004A3137" w:rsidRDefault="004A3137" w:rsidP="004A3137"/>
    <w:p w:rsidR="004A3137" w:rsidRDefault="004A3137" w:rsidP="004A3137">
      <w:pPr>
        <w:pStyle w:val="Heading5"/>
        <w:ind w:left="720"/>
      </w:pPr>
      <w:r>
        <w:t>Improved Dialog UIs:</w:t>
      </w:r>
    </w:p>
    <w:p w:rsidR="004A3137" w:rsidRDefault="004A3137" w:rsidP="004A3137">
      <w:pPr>
        <w:ind w:left="1440"/>
      </w:pPr>
      <w:r>
        <w:t>The following dialogs’ UI</w:t>
      </w:r>
      <w:r w:rsidR="002E1066">
        <w:t>s</w:t>
      </w:r>
      <w:r>
        <w:t xml:space="preserve"> ha</w:t>
      </w:r>
      <w:r w:rsidR="002E1066">
        <w:t>ve</w:t>
      </w:r>
      <w:r>
        <w:t xml:space="preserve"> been </w:t>
      </w:r>
      <w:r w:rsidR="002E1066">
        <w:t>i</w:t>
      </w:r>
      <w:r>
        <w:t xml:space="preserve">mproved to enhance usability </w:t>
      </w:r>
      <w:r w:rsidR="002E1066">
        <w:t>and better use the available screen real estate:</w:t>
      </w:r>
    </w:p>
    <w:p w:rsidR="002E1066" w:rsidRDefault="002E1066" w:rsidP="007D675D">
      <w:pPr>
        <w:pStyle w:val="ListParagraph"/>
        <w:numPr>
          <w:ilvl w:val="0"/>
          <w:numId w:val="14"/>
        </w:numPr>
      </w:pPr>
      <w:r>
        <w:t>Filtered Dialogue.</w:t>
      </w:r>
    </w:p>
    <w:p w:rsidR="002E1066" w:rsidRDefault="002E1066" w:rsidP="007D675D">
      <w:pPr>
        <w:pStyle w:val="ListParagraph"/>
        <w:numPr>
          <w:ilvl w:val="0"/>
          <w:numId w:val="14"/>
        </w:numPr>
      </w:pPr>
      <w:r>
        <w:t>Quest Editor.</w:t>
      </w:r>
    </w:p>
    <w:p w:rsidR="002E1066" w:rsidRDefault="002E1066" w:rsidP="007D675D">
      <w:pPr>
        <w:pStyle w:val="ListParagraph"/>
        <w:numPr>
          <w:ilvl w:val="0"/>
          <w:numId w:val="14"/>
        </w:numPr>
      </w:pPr>
      <w:r>
        <w:t>Dialogue Editor.</w:t>
      </w:r>
    </w:p>
    <w:p w:rsidR="002E1066" w:rsidRDefault="002E1066" w:rsidP="007D675D">
      <w:pPr>
        <w:pStyle w:val="ListParagraph"/>
        <w:numPr>
          <w:ilvl w:val="0"/>
          <w:numId w:val="14"/>
        </w:numPr>
      </w:pPr>
      <w:r>
        <w:t>Find Text.</w:t>
      </w:r>
    </w:p>
    <w:p w:rsidR="002E1066" w:rsidRDefault="002E1066" w:rsidP="007D675D">
      <w:pPr>
        <w:pStyle w:val="ListParagraph"/>
        <w:numPr>
          <w:ilvl w:val="0"/>
          <w:numId w:val="14"/>
        </w:numPr>
      </w:pPr>
      <w:r>
        <w:t>Idle Animation.</w:t>
      </w:r>
    </w:p>
    <w:p w:rsidR="002E1066" w:rsidRDefault="002E1066" w:rsidP="007D675D">
      <w:pPr>
        <w:pStyle w:val="ListParagraph"/>
        <w:numPr>
          <w:ilvl w:val="0"/>
          <w:numId w:val="14"/>
        </w:numPr>
      </w:pPr>
      <w:r>
        <w:t>AI Packages.</w:t>
      </w:r>
    </w:p>
    <w:p w:rsidR="002E1066" w:rsidRDefault="002E1066" w:rsidP="007D675D">
      <w:pPr>
        <w:pStyle w:val="ListParagraph"/>
        <w:numPr>
          <w:ilvl w:val="0"/>
          <w:numId w:val="14"/>
        </w:numPr>
      </w:pPr>
      <w:r>
        <w:t>Select Topic/Quest.</w:t>
      </w:r>
    </w:p>
    <w:p w:rsidR="002E1066" w:rsidRDefault="002E1066" w:rsidP="007D675D">
      <w:pPr>
        <w:pStyle w:val="ListParagraph"/>
        <w:numPr>
          <w:ilvl w:val="0"/>
          <w:numId w:val="14"/>
        </w:numPr>
      </w:pPr>
      <w:r>
        <w:t>Data</w:t>
      </w:r>
      <w:r w:rsidR="003B1F1E">
        <w:t>.</w:t>
      </w:r>
    </w:p>
    <w:p w:rsidR="002E1066" w:rsidRDefault="002E1066" w:rsidP="007D675D">
      <w:pPr>
        <w:pStyle w:val="ListParagraph"/>
        <w:numPr>
          <w:ilvl w:val="0"/>
          <w:numId w:val="14"/>
        </w:numPr>
      </w:pPr>
      <w:r>
        <w:t>NPC</w:t>
      </w:r>
      <w:r w:rsidR="003B1F1E">
        <w:t>.</w:t>
      </w:r>
    </w:p>
    <w:p w:rsidR="003B1F1E" w:rsidRDefault="003B1F1E" w:rsidP="007D675D">
      <w:pPr>
        <w:pStyle w:val="ListParagraph"/>
        <w:numPr>
          <w:ilvl w:val="0"/>
          <w:numId w:val="14"/>
        </w:numPr>
      </w:pPr>
      <w:r>
        <w:t>About.</w:t>
      </w:r>
    </w:p>
    <w:p w:rsidR="00B4129C" w:rsidRDefault="00B4129C" w:rsidP="00B4129C"/>
    <w:p w:rsidR="00B4129C" w:rsidRDefault="00B4129C" w:rsidP="00B4129C">
      <w:pPr>
        <w:pStyle w:val="Heading5"/>
        <w:ind w:left="720"/>
      </w:pPr>
      <w:r>
        <w:t>Taskbar Visibility:</w:t>
      </w:r>
    </w:p>
    <w:p w:rsidR="00B4129C" w:rsidRDefault="00B4129C" w:rsidP="00B4129C">
      <w:pPr>
        <w:ind w:left="1440"/>
      </w:pPr>
      <w:r>
        <w:t>Almost every editor dialog can be made to show up in the taskbar.</w:t>
      </w:r>
      <w:r w:rsidRPr="004A3137">
        <w:t xml:space="preserve"> </w:t>
      </w:r>
      <w:r>
        <w:t>This behavior can be toggled from the “CSE Preferences” dialog.</w:t>
      </w:r>
    </w:p>
    <w:p w:rsidR="0093209E" w:rsidRDefault="0093209E" w:rsidP="0093209E"/>
    <w:p w:rsidR="0093209E" w:rsidRDefault="0093209E" w:rsidP="0093209E">
      <w:pPr>
        <w:pStyle w:val="Heading5"/>
        <w:ind w:left="720"/>
      </w:pPr>
      <w:r>
        <w:t>Active Form Sorting:</w:t>
      </w:r>
    </w:p>
    <w:p w:rsidR="0093209E" w:rsidRDefault="0093209E" w:rsidP="0093209E">
      <w:pPr>
        <w:ind w:left="1440"/>
      </w:pPr>
      <w:r>
        <w:t>Active forms, i.e., modified records, can be sorted to the top of most form lists (a listview that displays records) that support sorting.</w:t>
      </w:r>
      <w:r w:rsidRPr="004A3137">
        <w:t xml:space="preserve"> </w:t>
      </w:r>
      <w:r>
        <w:t xml:space="preserve">This behavior can be toggled from the </w:t>
      </w:r>
      <w:r w:rsidR="008B259C">
        <w:t>“View” menu</w:t>
      </w:r>
      <w:r>
        <w:t>.</w:t>
      </w:r>
    </w:p>
    <w:p w:rsidR="0093209E" w:rsidRDefault="0093209E" w:rsidP="0093209E">
      <w:pPr>
        <w:ind w:left="1440"/>
      </w:pPr>
    </w:p>
    <w:p w:rsidR="0093209E" w:rsidRDefault="0093209E" w:rsidP="0093209E">
      <w:pPr>
        <w:pStyle w:val="Heading5"/>
        <w:ind w:left="720"/>
      </w:pPr>
      <w:r>
        <w:t>Active Form Colorization:</w:t>
      </w:r>
    </w:p>
    <w:p w:rsidR="0093209E" w:rsidRDefault="0093209E" w:rsidP="0093209E">
      <w:pPr>
        <w:ind w:left="1440"/>
      </w:pPr>
      <w:r>
        <w:t xml:space="preserve">The foreground and background colors of active form items in form lists can be </w:t>
      </w:r>
      <w:r w:rsidR="008B259C">
        <w:t>changed from their defaults of black and white</w:t>
      </w:r>
      <w:r>
        <w:t>.</w:t>
      </w:r>
      <w:r w:rsidRPr="004A3137">
        <w:t xml:space="preserve"> </w:t>
      </w:r>
      <w:r>
        <w:t xml:space="preserve">This behavior can be toggled from the </w:t>
      </w:r>
      <w:r w:rsidR="008B259C">
        <w:t xml:space="preserve">“View” menu and the colors can be changed through the </w:t>
      </w:r>
      <w:r>
        <w:t>“CSE Preferences” dialog.</w:t>
      </w:r>
    </w:p>
    <w:p w:rsidR="0093209E" w:rsidRDefault="0093209E" w:rsidP="0093209E">
      <w:pPr>
        <w:ind w:left="1440"/>
      </w:pPr>
    </w:p>
    <w:p w:rsidR="00B4129C" w:rsidRDefault="00B4129C" w:rsidP="00B4129C"/>
    <w:p w:rsidR="004A3137" w:rsidRDefault="004A3137" w:rsidP="004A3137">
      <w:pPr>
        <w:ind w:left="1440"/>
      </w:pPr>
    </w:p>
    <w:p w:rsidR="00256795" w:rsidRDefault="00256795" w:rsidP="00256795"/>
    <w:p w:rsidR="00256795" w:rsidRDefault="00256795" w:rsidP="00256795"/>
    <w:p w:rsidR="00256795" w:rsidRPr="00256795" w:rsidRDefault="00256795" w:rsidP="00256795"/>
    <w:p w:rsidR="00780C2A" w:rsidRDefault="00780C2A" w:rsidP="00EF6E6D">
      <w:pPr>
        <w:pStyle w:val="Heading1"/>
      </w:pPr>
      <w:r>
        <w:t>Trifles</w:t>
      </w:r>
    </w:p>
    <w:p w:rsidR="003335D3" w:rsidRDefault="003335D3" w:rsidP="003335D3">
      <w:pPr>
        <w:pStyle w:val="Heading5"/>
        <w:ind w:firstLine="720"/>
      </w:pPr>
      <w:r>
        <w:t>Performance Improvements:</w:t>
      </w:r>
    </w:p>
    <w:p w:rsidR="003335D3" w:rsidRDefault="00172C01" w:rsidP="003335D3">
      <w:pPr>
        <w:ind w:left="720" w:firstLine="720"/>
      </w:pPr>
      <w:r>
        <w:t>The editor’s general performance and responsiveness has been noticeably improved</w:t>
      </w:r>
      <w:r w:rsidR="003335D3">
        <w:t>.</w:t>
      </w:r>
      <w:r>
        <w:t xml:space="preserve">  </w:t>
      </w:r>
    </w:p>
    <w:p w:rsidR="003335D3" w:rsidRDefault="003335D3" w:rsidP="003335D3"/>
    <w:p w:rsidR="00C05468" w:rsidRDefault="00C05468" w:rsidP="00C05468">
      <w:pPr>
        <w:pStyle w:val="Heading5"/>
        <w:ind w:firstLine="720"/>
      </w:pPr>
      <w:r>
        <w:t>Fast Exit:</w:t>
      </w:r>
    </w:p>
    <w:p w:rsidR="00C07EDD" w:rsidRDefault="00C07EDD" w:rsidP="00724F09">
      <w:pPr>
        <w:ind w:left="1440"/>
      </w:pPr>
      <w:r>
        <w:t xml:space="preserve">The editor shuts down in matter of seconds, as opposed to minutes when not using </w:t>
      </w:r>
      <w:r w:rsidR="002B06E8">
        <w:t xml:space="preserve">the </w:t>
      </w:r>
      <w:r>
        <w:t>CSE.</w:t>
      </w:r>
    </w:p>
    <w:p w:rsidR="00C05468" w:rsidRDefault="00C05468" w:rsidP="00C05468">
      <w:pPr>
        <w:ind w:left="720" w:firstLine="720"/>
      </w:pPr>
    </w:p>
    <w:p w:rsidR="00C05468" w:rsidRDefault="00C05468" w:rsidP="00C05468">
      <w:pPr>
        <w:pStyle w:val="Heading5"/>
        <w:ind w:firstLine="720"/>
      </w:pPr>
      <w:r>
        <w:t xml:space="preserve">Icons with </w:t>
      </w:r>
      <w:proofErr w:type="spellStart"/>
      <w:r>
        <w:t>Mipmaps</w:t>
      </w:r>
      <w:proofErr w:type="spellEnd"/>
      <w:r w:rsidR="007133CD">
        <w:t>/Texture Size Limitations</w:t>
      </w:r>
      <w:r>
        <w:t>:</w:t>
      </w:r>
    </w:p>
    <w:p w:rsidR="00C07EDD" w:rsidRDefault="00C07EDD" w:rsidP="007133CD">
      <w:pPr>
        <w:ind w:left="1440"/>
      </w:pPr>
      <w:r w:rsidRPr="00C07EDD">
        <w:t xml:space="preserve">Icons with </w:t>
      </w:r>
      <w:proofErr w:type="spellStart"/>
      <w:r w:rsidRPr="00C07EDD">
        <w:t>mipmaps</w:t>
      </w:r>
      <w:proofErr w:type="spellEnd"/>
      <w:r w:rsidRPr="00C07EDD">
        <w:t xml:space="preserve"> can be previewed correctly and the CS no longer generates errors about the matter.</w:t>
      </w:r>
      <w:r w:rsidR="007133CD">
        <w:t xml:space="preserve"> Also, the resolution limitation of 512px for certain textures has been removed.</w:t>
      </w:r>
    </w:p>
    <w:p w:rsidR="00C05468" w:rsidRDefault="00C05468" w:rsidP="00C05468">
      <w:pPr>
        <w:ind w:left="720" w:firstLine="720"/>
      </w:pPr>
    </w:p>
    <w:p w:rsidR="00C05468" w:rsidRDefault="00C07EDD" w:rsidP="00C05468">
      <w:pPr>
        <w:pStyle w:val="Heading5"/>
        <w:ind w:firstLine="720"/>
      </w:pPr>
      <w:r>
        <w:t>Auto-loading BSA Archives</w:t>
      </w:r>
      <w:r w:rsidR="00C05468">
        <w:t>:</w:t>
      </w:r>
    </w:p>
    <w:p w:rsidR="00C07EDD" w:rsidRDefault="00C07EDD" w:rsidP="00724F09">
      <w:pPr>
        <w:ind w:left="1440"/>
      </w:pPr>
      <w:r w:rsidRPr="00C07EDD">
        <w:t>All BSA archives in the Data folder are loaded at startup, regardless of their connection to an active plugin.</w:t>
      </w:r>
    </w:p>
    <w:p w:rsidR="00C05468" w:rsidRDefault="00C05468" w:rsidP="00C05468">
      <w:pPr>
        <w:ind w:left="720" w:firstLine="720"/>
      </w:pPr>
    </w:p>
    <w:p w:rsidR="00C05468" w:rsidRDefault="00C07EDD" w:rsidP="00C05468">
      <w:pPr>
        <w:pStyle w:val="Heading5"/>
        <w:ind w:firstLine="720"/>
      </w:pPr>
      <w:r w:rsidRPr="00C07EDD">
        <w:t>Integer-prefixed EditorIDs</w:t>
      </w:r>
      <w:r w:rsidR="00C05468">
        <w:t>:</w:t>
      </w:r>
    </w:p>
    <w:p w:rsidR="00785320" w:rsidRDefault="00C07EDD" w:rsidP="00785320">
      <w:pPr>
        <w:ind w:left="1440"/>
      </w:pPr>
      <w:r w:rsidRPr="00C07EDD">
        <w:t>EditorIDs that start with integers display a warning, reminding the user of the caveats of using such identifiers.</w:t>
      </w:r>
      <w:r>
        <w:t xml:space="preserve"> </w:t>
      </w:r>
      <w:r w:rsidR="00813FAE">
        <w:t>This behavior can be turned off through the “CSE Preferences” dialog.</w:t>
      </w:r>
    </w:p>
    <w:p w:rsidR="00785320" w:rsidRDefault="00785320" w:rsidP="00785320">
      <w:pPr>
        <w:ind w:left="720" w:firstLine="720"/>
      </w:pPr>
    </w:p>
    <w:p w:rsidR="00785320" w:rsidRDefault="00785320" w:rsidP="00785320">
      <w:pPr>
        <w:pStyle w:val="Heading5"/>
        <w:ind w:firstLine="720"/>
      </w:pPr>
      <w:r>
        <w:t>Idle Animation Tree Initialization:</w:t>
      </w:r>
    </w:p>
    <w:p w:rsidR="00FA17D9" w:rsidRDefault="00785320" w:rsidP="00FA17D9">
      <w:pPr>
        <w:ind w:left="1440"/>
      </w:pPr>
      <w:r>
        <w:t>The root nodes of the idle animation tree are automatically initialized on editor startup, enabling master-less plugins to create IDLE records.</w:t>
      </w:r>
      <w:r w:rsidR="00FA17D9" w:rsidRPr="00FA17D9">
        <w:t xml:space="preserve"> </w:t>
      </w:r>
    </w:p>
    <w:p w:rsidR="00FA17D9" w:rsidRDefault="00FA17D9" w:rsidP="00FA17D9"/>
    <w:p w:rsidR="00FA17D9" w:rsidRDefault="00FA17D9" w:rsidP="00FA17D9">
      <w:pPr>
        <w:pStyle w:val="Heading5"/>
        <w:ind w:firstLine="720"/>
      </w:pPr>
      <w:r>
        <w:t>Archived Sound File Sampling:</w:t>
      </w:r>
    </w:p>
    <w:p w:rsidR="00FA17D9" w:rsidRDefault="00FA17D9" w:rsidP="00FA17D9">
      <w:pPr>
        <w:ind w:left="1440"/>
      </w:pPr>
      <w:r>
        <w:t>Sound files, FX and voice files alike, that stored in BSA archives can be sampled from the editor directly without having to manually extract them beforehand.</w:t>
      </w:r>
    </w:p>
    <w:p w:rsidR="007133CD" w:rsidRDefault="007133CD" w:rsidP="00785320"/>
    <w:p w:rsidR="007133CD" w:rsidRDefault="00785320" w:rsidP="007133CD">
      <w:pPr>
        <w:pStyle w:val="Heading5"/>
        <w:ind w:firstLine="720"/>
      </w:pPr>
      <w:r>
        <w:t>3</w:t>
      </w:r>
      <w:r w:rsidRPr="00785320">
        <w:rPr>
          <w:vertAlign w:val="superscript"/>
        </w:rPr>
        <w:t>rd</w:t>
      </w:r>
      <w:r>
        <w:t xml:space="preserve"> Party Tool Launcher</w:t>
      </w:r>
      <w:r w:rsidR="007133CD">
        <w:t>:</w:t>
      </w:r>
    </w:p>
    <w:p w:rsidR="00785320" w:rsidRPr="00785320" w:rsidRDefault="00785320" w:rsidP="00785320">
      <w:pPr>
        <w:jc w:val="center"/>
      </w:pPr>
      <w:r>
        <w:rPr>
          <w:noProof/>
        </w:rPr>
        <w:drawing>
          <wp:inline distT="0" distB="0" distL="0" distR="0" wp14:anchorId="1061195D" wp14:editId="7816CED0">
            <wp:extent cx="4667250" cy="3314700"/>
            <wp:effectExtent l="171450" t="171450" r="381000"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67250" cy="3314700"/>
                    </a:xfrm>
                    <a:prstGeom prst="rect">
                      <a:avLst/>
                    </a:prstGeom>
                    <a:ln>
                      <a:noFill/>
                    </a:ln>
                    <a:effectLst>
                      <a:outerShdw blurRad="292100" dist="139700" dir="2700000" algn="tl" rotWithShape="0">
                        <a:srgbClr val="333333">
                          <a:alpha val="65000"/>
                        </a:srgbClr>
                      </a:outerShdw>
                    </a:effectLst>
                  </pic:spPr>
                </pic:pic>
              </a:graphicData>
            </a:graphic>
          </wp:inline>
        </w:drawing>
      </w:r>
    </w:p>
    <w:p w:rsidR="007133CD" w:rsidRDefault="00785320" w:rsidP="007133CD">
      <w:pPr>
        <w:ind w:left="1440"/>
      </w:pPr>
      <w:r>
        <w:t>The CSE implements a rudimentary tool manager/launcher, with which 3</w:t>
      </w:r>
      <w:r w:rsidRPr="00785320">
        <w:rPr>
          <w:vertAlign w:val="superscript"/>
        </w:rPr>
        <w:t>rd</w:t>
      </w:r>
      <w:r>
        <w:t xml:space="preserve"> party software can be launched directly from within the editor environment. </w:t>
      </w:r>
    </w:p>
    <w:p w:rsidR="006E6E7B" w:rsidRDefault="00785320" w:rsidP="00724F09">
      <w:pPr>
        <w:ind w:left="1440"/>
      </w:pPr>
      <w:r>
        <w:t>Both the manager and the list of registered tools can be accessed from the “Tools” menu.</w:t>
      </w:r>
      <w:r w:rsidR="006E6E7B" w:rsidRPr="006E6E7B">
        <w:t xml:space="preserve"> </w:t>
      </w:r>
    </w:p>
    <w:p w:rsidR="006E6E7B" w:rsidRDefault="006E6E7B" w:rsidP="006E6E7B"/>
    <w:p w:rsidR="006E6E7B" w:rsidRDefault="006E6E7B" w:rsidP="006E6E7B">
      <w:pPr>
        <w:pStyle w:val="Heading5"/>
        <w:ind w:firstLine="720"/>
      </w:pPr>
      <w:r>
        <w:t>Achievements:</w:t>
      </w:r>
    </w:p>
    <w:p w:rsidR="001A5395" w:rsidRDefault="006E6E7B" w:rsidP="00B4129C">
      <w:pPr>
        <w:ind w:left="1440"/>
      </w:pPr>
      <w:r>
        <w:t>The CSE smugly awards achievements to the user</w:t>
      </w:r>
      <w:r w:rsidR="000C53D2">
        <w:t xml:space="preserve"> - for “doing stuff” -</w:t>
      </w:r>
      <w:r>
        <w:t xml:space="preserve"> when they least expect it. It also tracks the total amount of time spent using the editor, a metric that is primarily used as an insidious means to instigate an existential crisis in the user.</w:t>
      </w:r>
      <w:r w:rsidR="001A5395" w:rsidRPr="001A5395">
        <w:t xml:space="preserve"> </w:t>
      </w:r>
    </w:p>
    <w:p w:rsidR="001A5395" w:rsidRDefault="001A5395" w:rsidP="001A5395"/>
    <w:p w:rsidR="001A5395" w:rsidRDefault="001A5395" w:rsidP="001A5395">
      <w:pPr>
        <w:pStyle w:val="Heading5"/>
        <w:ind w:firstLine="720"/>
      </w:pPr>
      <w:r>
        <w:t>Lash Chance “Panic Save” Handler:</w:t>
      </w:r>
    </w:p>
    <w:p w:rsidR="001A39D8" w:rsidRDefault="00BB0358" w:rsidP="001A39D8">
      <w:pPr>
        <w:ind w:left="1440"/>
      </w:pPr>
      <w:r>
        <w:t xml:space="preserve">Let’s face it – The CSE is an almost-sentient, handsome stallion of program. But it has “got heart”, as film critics like to say. And in that “heart”, it houses humility. While it knows that it’s capable of feats beyond the vanilla CS’s wildest dreams, it realizes that it isn’t omnipotent and cannot predict when its finicky host is about to vomit on the proverbial kettle. But it </w:t>
      </w:r>
      <w:r w:rsidRPr="00AC147A">
        <w:rPr>
          <w:i/>
        </w:rPr>
        <w:t>can</w:t>
      </w:r>
      <w:r>
        <w:t xml:space="preserve"> do the next best thing –</w:t>
      </w:r>
      <w:r w:rsidR="001A39D8">
        <w:t>Try and</w:t>
      </w:r>
      <w:r>
        <w:t xml:space="preserve"> shield the active plugin from that malodorous </w:t>
      </w:r>
      <w:r w:rsidR="00321C6F">
        <w:t xml:space="preserve">mix of bodily fluids and half-digested breakfast. </w:t>
      </w:r>
      <w:r w:rsidR="001A39D8">
        <w:t xml:space="preserve">It does so by attempting to </w:t>
      </w:r>
      <w:r w:rsidR="00321C6F">
        <w:t xml:space="preserve">save </w:t>
      </w:r>
      <w:r w:rsidR="00AC147A">
        <w:t>it</w:t>
      </w:r>
      <w:r w:rsidR="00321C6F">
        <w:t xml:space="preserve"> </w:t>
      </w:r>
      <w:r w:rsidR="001A39D8">
        <w:t>on the event of a CTD.</w:t>
      </w:r>
    </w:p>
    <w:p w:rsidR="00321C6F" w:rsidRDefault="001A39D8" w:rsidP="001A39D8">
      <w:pPr>
        <w:ind w:left="1440"/>
      </w:pPr>
      <w:r>
        <w:t>If successful, the plugin is saved to the workspace’s “Data\Backup” folder under the name of “</w:t>
      </w:r>
      <w:proofErr w:type="spellStart"/>
      <w:r>
        <w:t>PanicSave.bak</w:t>
      </w:r>
      <w:proofErr w:type="spellEnd"/>
      <w:r>
        <w:t xml:space="preserve">”. The dumped plugin may contain errors and/or lice, so approach with caution. </w:t>
      </w:r>
    </w:p>
    <w:p w:rsidR="00D23B2E" w:rsidRDefault="00D23B2E" w:rsidP="00D23B2E">
      <w:pPr>
        <w:pStyle w:val="NoSpacing"/>
      </w:pPr>
    </w:p>
    <w:p w:rsidR="00D23B2E" w:rsidRPr="00D23B2E" w:rsidRDefault="00D23B2E" w:rsidP="00D23B2E"/>
    <w:p w:rsidR="00B274BC" w:rsidRPr="00B274BC" w:rsidRDefault="00B274BC" w:rsidP="00B274BC"/>
    <w:p w:rsidR="004029F0" w:rsidRDefault="004029F0" w:rsidP="00956EF9">
      <w:pPr>
        <w:pStyle w:val="ListParagraph"/>
        <w:ind w:left="1440" w:firstLine="0"/>
      </w:pPr>
    </w:p>
    <w:p w:rsidR="00606232" w:rsidRDefault="00606232" w:rsidP="00606232">
      <w:pPr>
        <w:pStyle w:val="ListParagraph"/>
        <w:ind w:left="1440" w:firstLine="0"/>
      </w:pPr>
    </w:p>
    <w:p w:rsidR="00606232" w:rsidRPr="0090653B" w:rsidRDefault="00606232" w:rsidP="00606232"/>
    <w:p w:rsidR="0068668D" w:rsidRPr="0090653B" w:rsidRDefault="0068668D" w:rsidP="0068668D">
      <w:pPr>
        <w:pStyle w:val="ListParagraph"/>
        <w:ind w:left="1440" w:firstLine="0"/>
      </w:pPr>
    </w:p>
    <w:p w:rsidR="00C57D06" w:rsidRDefault="00C57D06" w:rsidP="00116785"/>
    <w:p w:rsidR="00C57D06" w:rsidRDefault="00C57D06" w:rsidP="00116785"/>
    <w:p w:rsidR="00724F09" w:rsidRDefault="00724F09" w:rsidP="00116785"/>
    <w:p w:rsidR="00724F09" w:rsidRDefault="00724F09" w:rsidP="00116785"/>
    <w:p w:rsidR="00724F09" w:rsidRDefault="00724F09" w:rsidP="00116785"/>
    <w:p w:rsidR="00724F09" w:rsidRDefault="00724F09" w:rsidP="00116785"/>
    <w:p w:rsidR="00BC7D78" w:rsidRDefault="009637D7" w:rsidP="00BC7D78">
      <w:pPr>
        <w:pStyle w:val="Heading1"/>
        <w:jc w:val="center"/>
      </w:pPr>
      <w:r>
        <w:lastRenderedPageBreak/>
        <w:t xml:space="preserve">Vanilla </w:t>
      </w:r>
      <w:r w:rsidRPr="00F02399">
        <w:t>Bugfixes</w:t>
      </w:r>
    </w:p>
    <w:p w:rsidR="00BC7D78" w:rsidRDefault="00BC7D78" w:rsidP="00BC7D78"/>
    <w:p w:rsidR="000F5EAB" w:rsidRDefault="000F5EAB" w:rsidP="000F5EAB">
      <w:r>
        <w:t>The CSE fixes a ton of bugs and quirks present in the vanilla CS. The complete list follows:</w:t>
      </w:r>
    </w:p>
    <w:p w:rsidR="00F33B4C" w:rsidRDefault="00F33B4C" w:rsidP="000F5EAB"/>
    <w:tbl>
      <w:tblPr>
        <w:tblStyle w:val="MediumList1-Accent1"/>
        <w:tblW w:w="0" w:type="auto"/>
        <w:tblLook w:val="04A0" w:firstRow="1" w:lastRow="0" w:firstColumn="1" w:lastColumn="0" w:noHBand="0" w:noVBand="1"/>
      </w:tblPr>
      <w:tblGrid>
        <w:gridCol w:w="6408"/>
        <w:gridCol w:w="7758"/>
      </w:tblGrid>
      <w:tr w:rsidR="000F5EAB" w:rsidRPr="000F5EAB" w:rsidTr="00BC5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top w:val="single" w:sz="8" w:space="0" w:color="4F81BD" w:themeColor="accent1"/>
              <w:left w:val="single" w:sz="8" w:space="0" w:color="4F81BD" w:themeColor="accent1"/>
              <w:bottom w:val="nil"/>
            </w:tcBorders>
          </w:tcPr>
          <w:p w:rsidR="000F5EAB" w:rsidRPr="000F5EAB" w:rsidRDefault="000F5EAB" w:rsidP="000F5EAB">
            <w:pPr>
              <w:ind w:left="360"/>
            </w:pPr>
            <w:r w:rsidRPr="000F5EAB">
              <w:t xml:space="preserve">Response </w:t>
            </w:r>
            <w:r>
              <w:t>E</w:t>
            </w:r>
            <w:r w:rsidRPr="000F5EAB">
              <w:t xml:space="preserve">ditor </w:t>
            </w:r>
            <w:r>
              <w:t>M</w:t>
            </w:r>
            <w:r w:rsidRPr="000F5EAB">
              <w:t>icrophone</w:t>
            </w:r>
          </w:p>
        </w:tc>
        <w:tc>
          <w:tcPr>
            <w:tcW w:w="7758" w:type="dxa"/>
            <w:tcBorders>
              <w:top w:val="single" w:sz="8" w:space="0" w:color="4F81BD" w:themeColor="accent1"/>
              <w:bottom w:val="nil"/>
              <w:right w:val="single" w:sz="8" w:space="0" w:color="4F81BD" w:themeColor="accent1"/>
            </w:tcBorders>
          </w:tcPr>
          <w:p w:rsidR="000F5EAB" w:rsidRPr="000F5EAB" w:rsidRDefault="000F5EAB" w:rsidP="000F5EAB">
            <w:pPr>
              <w:pStyle w:val="ListParagraph"/>
              <w:ind w:left="0" w:firstLine="0"/>
              <w:cnfStyle w:val="100000000000" w:firstRow="1" w:lastRow="0" w:firstColumn="0" w:lastColumn="0" w:oddVBand="0" w:evenVBand="0" w:oddHBand="0" w:evenHBand="0" w:firstRowFirstColumn="0" w:firstRowLastColumn="0" w:lastRowFirstColumn="0" w:lastRowLastColumn="0"/>
            </w:pPr>
            <w:r w:rsidRPr="000F5EAB">
              <w:rPr>
                <w:rFonts w:ascii="Palatino Linotype" w:hAnsi="Palatino Linotype" w:cs="Times New Roman"/>
              </w:rPr>
              <w:t>Fix for the CTD that occurs on machines with Realtek soundcards, when the response window is initialized without a microphone plugged in its socket.</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top w:val="nil"/>
              <w:left w:val="single" w:sz="8" w:space="0" w:color="4F81BD" w:themeColor="accent1"/>
            </w:tcBorders>
          </w:tcPr>
          <w:p w:rsidR="000F5EAB" w:rsidRPr="000F5EAB" w:rsidRDefault="000F5EAB" w:rsidP="000F5EAB">
            <w:pPr>
              <w:ind w:left="360"/>
            </w:pPr>
            <w:r w:rsidRPr="000F5EAB">
              <w:t>Topic Info Data Reset</w:t>
            </w:r>
          </w:p>
        </w:tc>
        <w:tc>
          <w:tcPr>
            <w:tcW w:w="7758" w:type="dxa"/>
            <w:tcBorders>
              <w:top w:val="nil"/>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automatically clears result script text and info flags if they are visible when a new topic is added to the topic list.</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NPC Editor Face-Gen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CTD that occurs due to the improper initialization of the facegen renderer in NPC and creature dialogs.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Identical-To-Master Dialog And Worldspace Edits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version control related bug that makes unnecessary edits to cells, dialogs and worldspaces should one of the </w:t>
            </w:r>
            <w:r w:rsidR="00F33B4C" w:rsidRPr="000F5EAB">
              <w:t>plugin</w:t>
            </w:r>
            <w:r w:rsidR="00F33B4C">
              <w:t>’</w:t>
            </w:r>
            <w:r w:rsidR="00F33B4C" w:rsidRPr="000F5EAB">
              <w:t>s</w:t>
            </w:r>
            <w:r w:rsidRPr="000F5EAB">
              <w:t xml:space="preserve"> masters have an active record of the same.</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Race Description Dirty-Edits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copies race description from one race record to another if the latter were to invoke the spell checker.</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Code Level Assertions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This bug is deep rooted in the editor code and tends to cause a fairly large number of CTDs for no reason.</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Unknown Record And Group Types In Plugins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a plugin containing unknown records, sub records or group types was loaded into the editor.</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Plugins With Missing Masters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the editor to exit when a loaded plugin was found to have a missing master.</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Always-On-Top Data Dialog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rPr>
                <w:noProof/>
              </w:rPr>
            </w:pPr>
            <w:r w:rsidRPr="000F5EAB">
              <w:t>Fix for the bug that caused the Data dialog to stay above all open windows.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rPr>
                <w:noProof/>
              </w:rPr>
              <w:t>Render Window Main Menu Item</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the Render window for being closed when using the View &gt; Render Window main menu item.</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Topic Info Copying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the wrong topic info record to be flagged as modified during a copy operation.</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Lip Sync File Generator</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The infamous lip sync tool has been finally fixed! More details in the next section.</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Variable Declarations In Result Scripts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compiling a result script that had local variable declarations.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New/Duplicate Form Selection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newly created/duplicated list view-based forms from being selected after instantiation.</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Reference Duplication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prevented the complete duplication of extradata between object references.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Plugin Author/Description Editing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Editing a </w:t>
            </w:r>
            <w:r w:rsidR="00F33B4C" w:rsidRPr="000F5EAB">
              <w:t>plugin</w:t>
            </w:r>
            <w:r w:rsidR="00F33B4C">
              <w:t>’</w:t>
            </w:r>
            <w:r w:rsidR="00F33B4C" w:rsidRPr="000F5EAB">
              <w:t>s</w:t>
            </w:r>
            <w:r w:rsidRPr="000F5EAB">
              <w:t xml:space="preserve"> author/description field in the Data dialog sometimes corrupts it, the cause of which appears to be related to file access permissions. CSE attempts to prevent this by preemptively check the plugin </w:t>
            </w:r>
            <w:r w:rsidR="00F33B4C" w:rsidRPr="000F5EAB">
              <w:t>file</w:t>
            </w:r>
            <w:r w:rsidR="00F33B4C">
              <w:t>’</w:t>
            </w:r>
            <w:r w:rsidR="00F33B4C" w:rsidRPr="000F5EAB">
              <w:t>s</w:t>
            </w:r>
            <w:r w:rsidRPr="000F5EAB">
              <w:t xml:space="preserve"> handles before committing such potentially dangerous changes.</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Reference Record Serialization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prevented the correct serialization of deleted reference records under certain conditions.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Game Setting Cleanup</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limitation that caused modified game setting records to retain their state between plugin loads. </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Form Usage Reference Counting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broke usage reference counting when a form was referenced more than once by another.</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t>Anim-O</w:t>
            </w:r>
            <w:r w:rsidRPr="000F5EAB">
              <w:t>bject Creation</w:t>
            </w:r>
          </w:p>
        </w:tc>
        <w:tc>
          <w:tcPr>
            <w:tcW w:w="7758" w:type="dxa"/>
            <w:tcBorders>
              <w:right w:val="single" w:sz="8" w:space="0" w:color="4F81BD" w:themeColor="accent1"/>
            </w:tcBorders>
          </w:tcPr>
          <w:p w:rsidR="000F5EAB" w:rsidRPr="000F5EAB" w:rsidRDefault="000F5EAB" w:rsidP="00F33B4C">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caused a CTD when an </w:t>
            </w:r>
            <w:r w:rsidR="00F33B4C">
              <w:t>A</w:t>
            </w:r>
            <w:r w:rsidRPr="000F5EAB">
              <w:t>nim</w:t>
            </w:r>
            <w:r w:rsidR="00F33B4C">
              <w:t>-O</w:t>
            </w:r>
            <w:r w:rsidRPr="000F5EAB">
              <w:t>bject was created/edited when no plugins were loaded.</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LOD Diffuse Map Filename</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incorrect file names to be given to generated LOD color maps (which led to pink colored LOD meshes in-game).</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Plugin Save</w:t>
            </w:r>
          </w:p>
        </w:tc>
        <w:tc>
          <w:tcPr>
            <w:tcW w:w="7758" w:type="dxa"/>
            <w:tcBorders>
              <w:right w:val="single" w:sz="8" w:space="0" w:color="4F81BD" w:themeColor="accent1"/>
            </w:tcBorders>
          </w:tcPr>
          <w:p w:rsidR="000F5EAB" w:rsidRPr="000F5EAB" w:rsidRDefault="000F5EAB" w:rsidP="00F33B4C">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prevented the </w:t>
            </w:r>
            <w:r w:rsidR="00F33B4C">
              <w:t>“</w:t>
            </w:r>
            <w:r w:rsidRPr="000F5EAB">
              <w:t>Save</w:t>
            </w:r>
            <w:r w:rsidR="00F33B4C">
              <w:t xml:space="preserve"> Plugin”</w:t>
            </w:r>
            <w:r w:rsidRPr="000F5EAB">
              <w:t xml:space="preserve"> </w:t>
            </w:r>
            <w:r w:rsidR="00F33B4C">
              <w:t>tool</w:t>
            </w:r>
            <w:r w:rsidRPr="000F5EAB">
              <w:t xml:space="preserve"> from being reused if a previous operation ended prematurely.</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Incorrect Script Compiler Errors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displayed incorrect line numbers in script compiler error messages.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Light Object Reference First-Time Initialization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a CTD when a light object was placed in a cell for the first time.</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 xml:space="preserve">Render Window </w:t>
            </w:r>
            <w:r>
              <w:t>“</w:t>
            </w:r>
            <w:r w:rsidRPr="000F5EAB">
              <w:t>Fall</w:t>
            </w:r>
            <w:r>
              <w:t>”</w:t>
            </w:r>
            <w:r w:rsidRPr="000F5EAB">
              <w:t xml:space="preserve"> Operation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caused occasional CTDs when using the </w:t>
            </w:r>
            <w:r w:rsidR="00F33B4C">
              <w:t>“</w:t>
            </w:r>
            <w:r w:rsidRPr="000F5EAB">
              <w:t>Fall</w:t>
            </w:r>
            <w:r w:rsidR="00F33B4C">
              <w:t>”</w:t>
            </w:r>
            <w:r w:rsidRPr="000F5EAB">
              <w:t xml:space="preserve"> tool.</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Quest Stage Result Scripts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quest stage result scripts from being cleared.</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Reference Editor Z-Order</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occasionally caused reference edit dialogs to spawn underneath the render window.</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NPC Editor Inventory Preview</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prevented NPC models from being updated correctly in the preview window after an item was removed from their inventory.</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Faction Ownership In Conditions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prevented factions from being allowed as arguments to condition script commands that accepted parameters of the type </w:t>
            </w:r>
            <w:r w:rsidR="00F33B4C">
              <w:t>“</w:t>
            </w:r>
            <w:r w:rsidRPr="000F5EAB">
              <w:t>Owner</w:t>
            </w:r>
            <w:r w:rsidR="00F33B4C">
              <w:t>”</w:t>
            </w:r>
            <w:r w:rsidRPr="000F5EAB">
              <w:t>.</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ESP/ESM File Associations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trashed ESP/ESM file associations at editor startup.</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Path Grid Point Linking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invalidated the render window after a path grid point was linked to a reference.</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Cell View Window Bounds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progressively reduced the size of the cell view </w:t>
            </w:r>
            <w:r w:rsidR="00F33B4C" w:rsidRPr="000F5EAB">
              <w:t>window</w:t>
            </w:r>
            <w:r w:rsidR="00F33B4C">
              <w:t>’</w:t>
            </w:r>
            <w:r w:rsidR="00F33B4C" w:rsidRPr="000F5EAB">
              <w:t>s</w:t>
            </w:r>
            <w:r w:rsidRPr="000F5EAB">
              <w:t xml:space="preserve"> controls every time plugins were loaded into the editor.</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Theme-Enabled Owner-Drawn Controls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caused CTDs when painting theme-enabled owner-drawn </w:t>
            </w:r>
            <w:r w:rsidRPr="000F5EAB">
              <w:lastRenderedPageBreak/>
              <w:t>preview controls.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lastRenderedPageBreak/>
              <w:t>Landscape Texture Change</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the render window to lose input focus after switching the active landscape texture.</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Path Grid Point Creation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a path grid point was created after every loaded path grid was destroyed.</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Path Grid Point Selection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the selection rectangle from showing on multiple path grid point selections.</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Render Window Reference Duplication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reverted the render </w:t>
            </w:r>
            <w:r w:rsidR="00F33B4C" w:rsidRPr="000F5EAB">
              <w:t>window</w:t>
            </w:r>
            <w:r w:rsidR="00F33B4C">
              <w:t>’</w:t>
            </w:r>
            <w:r w:rsidR="00F33B4C" w:rsidRPr="000F5EAB">
              <w:t>s</w:t>
            </w:r>
            <w:r w:rsidRPr="000F5EAB">
              <w:t xml:space="preserve"> selection to the original references during a duplication operation.</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Non-Standard Line Endings In Scripts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the correct parsing of script source code containing non-standard line endings.</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Dialog Creation Failure</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prevented modeless dialogs from being destroyed correctly, eventually exhausting the OS</w:t>
            </w:r>
            <w:r w:rsidR="00F33B4C">
              <w:t>”</w:t>
            </w:r>
            <w:r w:rsidRPr="000F5EAB">
              <w:t>s global window handle pool.</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 xml:space="preserve">LOD </w:t>
            </w:r>
            <w:r>
              <w:t>“</w:t>
            </w:r>
            <w:r w:rsidRPr="000F5EAB">
              <w:t>Black Texture</w:t>
            </w:r>
            <w:r>
              <w:t>”</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half the pixels of generated LOD diffuse maps to appear black in color.</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Cell Edit Dialog Dirty Edits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dirty editors when selecting cells in the Cell edit window.</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Superfluous Addition Of Cell Water Data</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unnecessarily added water extradata to cells that </w:t>
            </w:r>
            <w:r w:rsidR="00F33B4C" w:rsidRPr="000F5EAB">
              <w:t>didn</w:t>
            </w:r>
            <w:r w:rsidR="00F33B4C">
              <w:t>’</w:t>
            </w:r>
            <w:r w:rsidR="00F33B4C" w:rsidRPr="000F5EAB">
              <w:t>t</w:t>
            </w:r>
            <w:r w:rsidRPr="000F5EAB">
              <w:t xml:space="preserve"> have any water.</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Render Window Exterior Cell Loading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the render window to flicker intermittently when loading exterior cells.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Interior Cell Duplication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lighting data from being copied when an interior cell was duplicated.</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Sweeping Path Grid Point Selection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the render window to select every path grid point in the loaded cell(s) while reclaiming input focus.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Quest Stage Log Entry</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the quest editor to close whenever the Enter key was pressed inside the Log Entry textbox.</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t>“</w:t>
            </w:r>
            <w:r w:rsidRPr="000F5EAB">
              <w:t>Path Grid Edit Mode</w:t>
            </w:r>
            <w:r>
              <w:t>”</w:t>
            </w:r>
            <w:r w:rsidRPr="000F5EAB">
              <w:t xml:space="preserve"> Toolbar/Menu Deactivation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caused the </w:t>
            </w:r>
            <w:r w:rsidR="00F33B4C">
              <w:t>“</w:t>
            </w:r>
            <w:r w:rsidRPr="000F5EAB">
              <w:t>Path Grid Edit Mode</w:t>
            </w:r>
            <w:r w:rsidR="00F33B4C">
              <w:t>”</w:t>
            </w:r>
            <w:r w:rsidRPr="000F5EAB">
              <w:t xml:space="preserve"> main menu/toolbar buttons to relinquish their toggled state occasionally for no reason.</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Path Grid Edit Mode Initialization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path grid points to incorrectly appear preselected when entering the path grid edit mode.</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Loading Detached References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a detached reference (a reference with no parent cell) was loaded into the render window.</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Reference Variables In Compound Expressions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a CTD when a reference variable was used as a calling reference in a compound script expression.</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Mismatching Parentheses In Set Expressions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prevented the script compiler from complaining about mismatching parentheses in Set expressions.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155D77" w:rsidP="000F5EAB">
            <w:pPr>
              <w:ind w:left="360"/>
            </w:pPr>
            <w:r>
              <w:t>“Dirty Flag” Reset</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caused the editor to reset its </w:t>
            </w:r>
            <w:r w:rsidR="00F33B4C">
              <w:t>“</w:t>
            </w:r>
            <w:r w:rsidRPr="000F5EAB">
              <w:t>Unsaved changes</w:t>
            </w:r>
            <w:r w:rsidR="00F33B4C">
              <w:t>”</w:t>
            </w:r>
            <w:r w:rsidRPr="000F5EAB">
              <w:t xml:space="preserve"> flag when the Data dialog was closed.</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Weather Sounds Listview Sorting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the sounds listview in the weather edit dialog was sorted.</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bottom w:val="single" w:sz="8" w:space="0" w:color="4F81BD" w:themeColor="accent1"/>
            </w:tcBorders>
          </w:tcPr>
          <w:p w:rsidR="000F5EAB" w:rsidRPr="000F5EAB" w:rsidRDefault="000F5EAB" w:rsidP="000F5EAB">
            <w:pPr>
              <w:ind w:left="360"/>
            </w:pPr>
            <w:r w:rsidRPr="000F5EAB">
              <w:t>Render Window Axis-Modifier Hotkeys</w:t>
            </w:r>
          </w:p>
        </w:tc>
        <w:tc>
          <w:tcPr>
            <w:tcW w:w="7758" w:type="dxa"/>
            <w:tcBorders>
              <w:bottom w:val="single" w:sz="8" w:space="0" w:color="4F81BD" w:themeColor="accent1"/>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caused the render </w:t>
            </w:r>
            <w:r w:rsidR="00F33B4C" w:rsidRPr="000F5EAB">
              <w:t>window</w:t>
            </w:r>
            <w:r w:rsidR="00F33B4C">
              <w:t>’</w:t>
            </w:r>
            <w:r w:rsidR="00F33B4C" w:rsidRPr="000F5EAB">
              <w:t>s</w:t>
            </w:r>
            <w:r w:rsidRPr="000F5EAB">
              <w:t xml:space="preserve"> axis modifier keys (Z, X and Y) to work incorrectly.</w:t>
            </w:r>
          </w:p>
        </w:tc>
      </w:tr>
    </w:tbl>
    <w:p w:rsidR="00465507" w:rsidRDefault="00465507" w:rsidP="005573FA">
      <w:pPr>
        <w:pStyle w:val="ListParagraph"/>
        <w:ind w:left="1440" w:firstLine="0"/>
      </w:pPr>
    </w:p>
    <w:p w:rsidR="005573FA" w:rsidRDefault="005573FA" w:rsidP="005573FA">
      <w:pPr>
        <w:pStyle w:val="ListParagraph"/>
        <w:ind w:left="1440" w:firstLine="0"/>
      </w:pPr>
    </w:p>
    <w:p w:rsidR="005573FA" w:rsidRDefault="005573FA" w:rsidP="005573FA">
      <w:pPr>
        <w:pStyle w:val="ListParagraph"/>
        <w:ind w:left="1440" w:firstLine="0"/>
      </w:pPr>
    </w:p>
    <w:p w:rsidR="005573FA" w:rsidRDefault="005573FA" w:rsidP="005573FA">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724F09"/>
    <w:p w:rsidR="00724F09" w:rsidRDefault="00724F09" w:rsidP="00547CE2">
      <w:pPr>
        <w:pStyle w:val="ListParagraph"/>
        <w:ind w:left="1440" w:firstLine="0"/>
      </w:pPr>
    </w:p>
    <w:p w:rsidR="008E41E9" w:rsidRDefault="008E41E9" w:rsidP="008E41E9">
      <w:pPr>
        <w:pStyle w:val="ListParagraph"/>
        <w:ind w:left="1440" w:firstLine="0"/>
      </w:pPr>
    </w:p>
    <w:p w:rsidR="009B259F" w:rsidRDefault="009B259F" w:rsidP="009B259F">
      <w:pPr>
        <w:pStyle w:val="Heading1"/>
        <w:jc w:val="center"/>
      </w:pPr>
      <w:r>
        <w:lastRenderedPageBreak/>
        <w:t>New tools</w:t>
      </w:r>
    </w:p>
    <w:p w:rsidR="009643C8" w:rsidRPr="009643C8" w:rsidRDefault="009B259F" w:rsidP="009643C8">
      <w:pPr>
        <w:pStyle w:val="Heading5"/>
      </w:pPr>
      <w:r w:rsidRPr="00202056">
        <w:t>Script Editor:</w:t>
      </w:r>
    </w:p>
    <w:p w:rsidR="009643C8" w:rsidRDefault="009643C8" w:rsidP="0026478D">
      <w:pPr>
        <w:jc w:val="center"/>
      </w:pPr>
      <w:r>
        <w:rPr>
          <w:noProof/>
        </w:rPr>
        <w:drawing>
          <wp:inline distT="0" distB="0" distL="0" distR="0" wp14:anchorId="5D8F8839" wp14:editId="6669C8CC">
            <wp:extent cx="9639300" cy="6391275"/>
            <wp:effectExtent l="171450" t="171450" r="381000" b="3714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639300" cy="6391275"/>
                    </a:xfrm>
                    <a:prstGeom prst="rect">
                      <a:avLst/>
                    </a:prstGeom>
                    <a:ln>
                      <a:noFill/>
                    </a:ln>
                    <a:effectLst>
                      <a:outerShdw blurRad="292100" dist="139700" dir="2700000" algn="tl" rotWithShape="0">
                        <a:srgbClr val="333333">
                          <a:alpha val="65000"/>
                        </a:srgbClr>
                      </a:outerShdw>
                    </a:effectLst>
                  </pic:spPr>
                </pic:pic>
              </a:graphicData>
            </a:graphic>
          </wp:inline>
        </w:drawing>
      </w:r>
    </w:p>
    <w:p w:rsidR="00512B19" w:rsidRDefault="00090E8E" w:rsidP="00202056">
      <w:r>
        <w:t>The CSE</w:t>
      </w:r>
      <w:r w:rsidR="0026478D">
        <w:t xml:space="preserve"> Script </w:t>
      </w:r>
      <w:r>
        <w:t>Editor is a complete replacement for the vanilla script editor</w:t>
      </w:r>
      <w:r w:rsidR="00512B19">
        <w:t>. It has been written from scratch and is basically superior t</w:t>
      </w:r>
      <w:r w:rsidR="009643C8">
        <w:t>o the vanilla in every way. Its intuitive design a</w:t>
      </w:r>
      <w:r w:rsidR="00512B19">
        <w:t>llow</w:t>
      </w:r>
      <w:r w:rsidR="009643C8">
        <w:t xml:space="preserve">s scripters, old and new, </w:t>
      </w:r>
      <w:r w:rsidR="00512B19">
        <w:t xml:space="preserve">to </w:t>
      </w:r>
      <w:r w:rsidR="009643C8">
        <w:t xml:space="preserve">quickly acclimatize themselves with </w:t>
      </w:r>
      <w:r w:rsidR="00512B19">
        <w:t xml:space="preserve">its many advanced features. </w:t>
      </w:r>
    </w:p>
    <w:p w:rsidR="00090E8E" w:rsidRDefault="0026478D" w:rsidP="00512B19">
      <w:r>
        <w:t xml:space="preserve">To begin with, the CSE Script Editor is a tabbed code editor. </w:t>
      </w:r>
      <w:r w:rsidR="00512B19">
        <w:t xml:space="preserve">It can hold an arbitrary number of </w:t>
      </w:r>
      <w:r w:rsidR="00AE4F3E">
        <w:t xml:space="preserve">workspaces and allows operations such as tab rearranging and tab tearing. </w:t>
      </w:r>
      <w:r>
        <w:t>New workspaces can be instantiated with “New Tab” button present in the tab strip’s control box</w:t>
      </w:r>
      <w:r w:rsidR="00AE4F3E">
        <w:t>.</w:t>
      </w:r>
      <w:r>
        <w:t xml:space="preserve"> Open workspaces can be sorted alphabetically from the control box’s drop down menu.</w:t>
      </w:r>
    </w:p>
    <w:p w:rsidR="00914EEE" w:rsidRDefault="0026478D" w:rsidP="00DF3866">
      <w:r>
        <w:t xml:space="preserve">Workspaces </w:t>
      </w:r>
      <w:r w:rsidR="004000F5">
        <w:t>can be rearranged by dragging th</w:t>
      </w:r>
      <w:r>
        <w:t xml:space="preserve">eir tab across the tab strip. They can also be “torn” out of their </w:t>
      </w:r>
      <w:r w:rsidR="004000F5">
        <w:t>tab strip</w:t>
      </w:r>
      <w:r w:rsidR="00DF3866">
        <w:t>s and dropped onto either another editor window’s tab strip or the desktop</w:t>
      </w:r>
      <w:r w:rsidR="004000F5">
        <w:t xml:space="preserve">. </w:t>
      </w:r>
      <w:r w:rsidR="00DF3866">
        <w:t>The former relocates the workspace to the destination window, while the latter spawns a new editor at the drop location and moves the workspace into it.</w:t>
      </w:r>
    </w:p>
    <w:p w:rsidR="00AE4F3E" w:rsidRDefault="001326FD" w:rsidP="00512B19">
      <w:r>
        <w:t xml:space="preserve">The following is the list of </w:t>
      </w:r>
      <w:r w:rsidR="007D2C3C">
        <w:t xml:space="preserve">the buttons/controls </w:t>
      </w:r>
      <w:r>
        <w:t xml:space="preserve">in a workspace </w:t>
      </w:r>
      <w:r w:rsidR="007D2C3C">
        <w:t>in the order of appearance (</w:t>
      </w:r>
      <w:r>
        <w:t>Moving from top-left to bottom-right).</w:t>
      </w:r>
    </w:p>
    <w:p w:rsidR="001326FD" w:rsidRPr="00067FDB" w:rsidRDefault="007D2C3C" w:rsidP="007D675D">
      <w:pPr>
        <w:pStyle w:val="ListParagraph"/>
        <w:numPr>
          <w:ilvl w:val="0"/>
          <w:numId w:val="15"/>
        </w:numPr>
      </w:pPr>
      <w:r w:rsidRPr="00067FDB">
        <w:t xml:space="preserve">New – Creates a new script. </w:t>
      </w:r>
    </w:p>
    <w:p w:rsidR="007D2C3C" w:rsidRPr="00067FDB" w:rsidRDefault="007D2C3C" w:rsidP="007D675D">
      <w:pPr>
        <w:pStyle w:val="ListParagraph"/>
        <w:numPr>
          <w:ilvl w:val="0"/>
          <w:numId w:val="15"/>
        </w:numPr>
      </w:pPr>
      <w:r w:rsidRPr="00067FDB">
        <w:t>Open – Opens the ‘Select Scrip</w:t>
      </w:r>
      <w:r w:rsidR="001326FD" w:rsidRPr="00067FDB">
        <w:t>t’ dialog for script selection.</w:t>
      </w:r>
    </w:p>
    <w:p w:rsidR="00AE4F3E" w:rsidRDefault="00914EEE" w:rsidP="007D2C3C">
      <w:pPr>
        <w:jc w:val="center"/>
      </w:pPr>
      <w:r>
        <w:rPr>
          <w:noProof/>
        </w:rPr>
        <w:lastRenderedPageBreak/>
        <w:drawing>
          <wp:inline distT="0" distB="0" distL="0" distR="0" wp14:anchorId="58B2508F" wp14:editId="4BC958D6">
            <wp:extent cx="8905875" cy="6191250"/>
            <wp:effectExtent l="171450" t="171450" r="390525" b="3619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905875" cy="6191250"/>
                    </a:xfrm>
                    <a:prstGeom prst="rect">
                      <a:avLst/>
                    </a:prstGeom>
                    <a:ln>
                      <a:noFill/>
                    </a:ln>
                    <a:effectLst>
                      <a:outerShdw blurRad="292100" dist="139700" dir="2700000" algn="tl" rotWithShape="0">
                        <a:srgbClr val="333333">
                          <a:alpha val="65000"/>
                        </a:srgbClr>
                      </a:outerShdw>
                    </a:effectLst>
                  </pic:spPr>
                </pic:pic>
              </a:graphicData>
            </a:graphic>
          </wp:inline>
        </w:drawing>
      </w:r>
    </w:p>
    <w:p w:rsidR="00793666" w:rsidRDefault="007D2C3C" w:rsidP="00914EEE">
      <w:pPr>
        <w:ind w:left="1080"/>
      </w:pPr>
      <w:r>
        <w:t xml:space="preserve">The list view displays all the loaded scripts and the text box to the right shows a preview of the selected script. The textbox at the bottom can be used to select a particular script by its editorID or formID. Multiple scripts </w:t>
      </w:r>
      <w:r w:rsidR="008D3175">
        <w:t>may be selected for opening.</w:t>
      </w:r>
      <w:r w:rsidR="00793666">
        <w:t xml:space="preserve"> The list view can be sorted by each column. The first column denotes the state of each script – A golden star denotes that the script is from an active plugin and a</w:t>
      </w:r>
      <w:r w:rsidR="008D3175">
        <w:t xml:space="preserve"> “X”</w:t>
      </w:r>
      <w:r w:rsidR="00793666">
        <w:t xml:space="preserve"> mark denotes that the script </w:t>
      </w:r>
      <w:r w:rsidR="008D3175">
        <w:t>has its “D</w:t>
      </w:r>
      <w:r w:rsidR="00793666">
        <w:t>eleted</w:t>
      </w:r>
      <w:r w:rsidR="008D3175">
        <w:t>” flag set</w:t>
      </w:r>
      <w:r w:rsidR="00793666">
        <w:t>. The list view is status</w:t>
      </w:r>
      <w:r w:rsidR="008D3175">
        <w:t>-sorted by default</w:t>
      </w:r>
      <w:r w:rsidR="00793666">
        <w:t>.</w:t>
      </w:r>
    </w:p>
    <w:p w:rsidR="00793666" w:rsidRDefault="00120A7B" w:rsidP="007D675D">
      <w:pPr>
        <w:pStyle w:val="ListParagraph"/>
        <w:numPr>
          <w:ilvl w:val="0"/>
          <w:numId w:val="16"/>
        </w:numPr>
      </w:pPr>
      <w:r w:rsidRPr="00067FDB">
        <w:t>Save</w:t>
      </w:r>
      <w:r>
        <w:t xml:space="preserve"> – Attempts to compile and save the loaded script. This button has a drop down</w:t>
      </w:r>
    </w:p>
    <w:p w:rsidR="00120A7B" w:rsidRDefault="00120A7B" w:rsidP="007D675D">
      <w:pPr>
        <w:pStyle w:val="ListParagraph"/>
        <w:numPr>
          <w:ilvl w:val="1"/>
          <w:numId w:val="16"/>
        </w:numPr>
      </w:pPr>
      <w:r w:rsidRPr="00067FDB">
        <w:t xml:space="preserve">Save </w:t>
      </w:r>
      <w:r w:rsidR="008D3175" w:rsidRPr="00067FDB">
        <w:t>S</w:t>
      </w:r>
      <w:r w:rsidRPr="00067FDB">
        <w:t xml:space="preserve">cript </w:t>
      </w:r>
      <w:r w:rsidR="008D3175" w:rsidRPr="00067FDB">
        <w:t>b</w:t>
      </w:r>
      <w:r w:rsidRPr="00067FDB">
        <w:t xml:space="preserve">ut </w:t>
      </w:r>
      <w:r w:rsidR="00486F9B" w:rsidRPr="00067FDB">
        <w:t>D</w:t>
      </w:r>
      <w:r w:rsidRPr="00067FDB">
        <w:t>o</w:t>
      </w:r>
      <w:r w:rsidR="008D3175" w:rsidRPr="00067FDB">
        <w:t xml:space="preserve"> </w:t>
      </w:r>
      <w:r w:rsidR="00486F9B" w:rsidRPr="00067FDB">
        <w:t>N</w:t>
      </w:r>
      <w:r w:rsidR="008D3175" w:rsidRPr="00067FDB">
        <w:t>o</w:t>
      </w:r>
      <w:r w:rsidRPr="00067FDB">
        <w:t xml:space="preserve">t </w:t>
      </w:r>
      <w:r w:rsidR="008D3175" w:rsidRPr="00067FDB">
        <w:t>C</w:t>
      </w:r>
      <w:r w:rsidRPr="00067FDB">
        <w:t>ompile</w:t>
      </w:r>
      <w:r>
        <w:t xml:space="preserve"> – </w:t>
      </w:r>
      <w:r w:rsidR="00486F9B">
        <w:t>Saves the script text without compiling it to bytecode</w:t>
      </w:r>
      <w:r>
        <w:t xml:space="preserve">. On loading </w:t>
      </w:r>
      <w:r w:rsidR="00C03EAB">
        <w:t>a</w:t>
      </w:r>
      <w:r>
        <w:t xml:space="preserve"> non-compiled script, the editor will generate an error warning you about the script’s status.</w:t>
      </w:r>
    </w:p>
    <w:p w:rsidR="00120A7B" w:rsidRDefault="008D3175" w:rsidP="007D675D">
      <w:pPr>
        <w:pStyle w:val="ListParagraph"/>
        <w:numPr>
          <w:ilvl w:val="1"/>
          <w:numId w:val="16"/>
        </w:numPr>
      </w:pPr>
      <w:r w:rsidRPr="00067FDB">
        <w:t>Save S</w:t>
      </w:r>
      <w:r w:rsidR="00120A7B" w:rsidRPr="00067FDB">
        <w:t xml:space="preserve">cript and </w:t>
      </w:r>
      <w:r w:rsidRPr="00067FDB">
        <w:t>A</w:t>
      </w:r>
      <w:r w:rsidR="00120A7B" w:rsidRPr="00067FDB">
        <w:t xml:space="preserve">ctive </w:t>
      </w:r>
      <w:r w:rsidRPr="00067FDB">
        <w:t>P</w:t>
      </w:r>
      <w:r w:rsidR="00120A7B" w:rsidRPr="00067FDB">
        <w:t>lugin –</w:t>
      </w:r>
      <w:r w:rsidR="00486F9B" w:rsidRPr="00067FDB">
        <w:t xml:space="preserve"> A</w:t>
      </w:r>
      <w:r w:rsidR="00120A7B" w:rsidRPr="00067FDB">
        <w:t>ttempts</w:t>
      </w:r>
      <w:r w:rsidR="00120A7B">
        <w:t xml:space="preserve"> to compile and save the </w:t>
      </w:r>
      <w:r w:rsidR="00486F9B">
        <w:t xml:space="preserve">script, </w:t>
      </w:r>
      <w:r w:rsidR="00120A7B">
        <w:t>but saves the active plugin regardless of the compilation result.</w:t>
      </w:r>
    </w:p>
    <w:p w:rsidR="00120A7B" w:rsidRDefault="009C6278" w:rsidP="007D675D">
      <w:pPr>
        <w:pStyle w:val="ListParagraph"/>
        <w:numPr>
          <w:ilvl w:val="0"/>
          <w:numId w:val="16"/>
        </w:numPr>
      </w:pPr>
      <w:r w:rsidRPr="00067FDB">
        <w:t>Previous –</w:t>
      </w:r>
      <w:r>
        <w:t xml:space="preserve"> Loads the previous script, if any.</w:t>
      </w:r>
    </w:p>
    <w:p w:rsidR="009C6278" w:rsidRDefault="009C6278" w:rsidP="007D675D">
      <w:pPr>
        <w:pStyle w:val="ListParagraph"/>
        <w:numPr>
          <w:ilvl w:val="0"/>
          <w:numId w:val="16"/>
        </w:numPr>
      </w:pPr>
      <w:r w:rsidRPr="00067FDB">
        <w:t>Next – Loads the</w:t>
      </w:r>
      <w:r>
        <w:t xml:space="preserve"> next script, if any.</w:t>
      </w:r>
    </w:p>
    <w:p w:rsidR="009C6278" w:rsidRDefault="009C6278" w:rsidP="007D675D">
      <w:pPr>
        <w:pStyle w:val="ListParagraph"/>
        <w:numPr>
          <w:ilvl w:val="0"/>
          <w:numId w:val="16"/>
        </w:numPr>
      </w:pPr>
      <w:r w:rsidRPr="00067FDB">
        <w:t xml:space="preserve">Recompile </w:t>
      </w:r>
      <w:r w:rsidR="00486F9B" w:rsidRPr="00067FDB">
        <w:t>A</w:t>
      </w:r>
      <w:r w:rsidRPr="00067FDB">
        <w:t xml:space="preserve">ctive </w:t>
      </w:r>
      <w:r w:rsidR="00486F9B" w:rsidRPr="00067FDB">
        <w:t>S</w:t>
      </w:r>
      <w:r w:rsidRPr="00067FDB">
        <w:t>cripts – Attempts to compile</w:t>
      </w:r>
      <w:r>
        <w:t xml:space="preserve"> and save every script in the active plugin. </w:t>
      </w:r>
      <w:r w:rsidR="00C431F3">
        <w:t>C</w:t>
      </w:r>
      <w:r>
        <w:t xml:space="preserve">ompilation results </w:t>
      </w:r>
      <w:r w:rsidR="00C431F3">
        <w:t>are logged to</w:t>
      </w:r>
      <w:r>
        <w:t xml:space="preserve"> the console.</w:t>
      </w:r>
    </w:p>
    <w:p w:rsidR="009C6278" w:rsidRDefault="009C6278" w:rsidP="007D675D">
      <w:pPr>
        <w:pStyle w:val="ListParagraph"/>
        <w:numPr>
          <w:ilvl w:val="0"/>
          <w:numId w:val="16"/>
        </w:numPr>
      </w:pPr>
      <w:r w:rsidRPr="00067FDB">
        <w:t xml:space="preserve">Recompile </w:t>
      </w:r>
      <w:r w:rsidR="00486F9B" w:rsidRPr="00067FDB">
        <w:t>Script D</w:t>
      </w:r>
      <w:r w:rsidRPr="00067FDB">
        <w:t>ependencies</w:t>
      </w:r>
      <w:r>
        <w:t xml:space="preserve"> – Attempts to compile and save any scripts (regular and result scripts) that might reference the </w:t>
      </w:r>
      <w:r w:rsidR="00486F9B">
        <w:t>current</w:t>
      </w:r>
      <w:r>
        <w:t xml:space="preserve"> script</w:t>
      </w:r>
      <w:r w:rsidR="005C3E75">
        <w:t xml:space="preserve"> and prints a detailed report to the console.</w:t>
      </w:r>
    </w:p>
    <w:p w:rsidR="005C3E75" w:rsidRDefault="005C3E75" w:rsidP="007D675D">
      <w:pPr>
        <w:pStyle w:val="ListParagraph"/>
        <w:numPr>
          <w:ilvl w:val="0"/>
          <w:numId w:val="16"/>
        </w:numPr>
      </w:pPr>
      <w:r w:rsidRPr="00067FDB">
        <w:t>Delete – Opens</w:t>
      </w:r>
      <w:r>
        <w:t xml:space="preserve"> the ‘Select Script’ dialog for script </w:t>
      </w:r>
      <w:r w:rsidR="00486F9B">
        <w:t>deletion</w:t>
      </w:r>
      <w:r>
        <w:t>.</w:t>
      </w:r>
    </w:p>
    <w:p w:rsidR="004107A3" w:rsidRDefault="004107A3" w:rsidP="007D675D">
      <w:pPr>
        <w:pStyle w:val="ListParagraph"/>
        <w:numPr>
          <w:ilvl w:val="0"/>
          <w:numId w:val="16"/>
        </w:numPr>
      </w:pPr>
      <w:r w:rsidRPr="00067FDB">
        <w:t xml:space="preserve">Save </w:t>
      </w:r>
      <w:r w:rsidR="00486F9B" w:rsidRPr="00067FDB">
        <w:t>A</w:t>
      </w:r>
      <w:r w:rsidRPr="00067FDB">
        <w:t xml:space="preserve">ll </w:t>
      </w:r>
      <w:r w:rsidR="00486F9B" w:rsidRPr="00067FDB">
        <w:t>O</w:t>
      </w:r>
      <w:r w:rsidRPr="00067FDB">
        <w:t xml:space="preserve">pen </w:t>
      </w:r>
      <w:r w:rsidR="00486F9B" w:rsidRPr="00067FDB">
        <w:t>S</w:t>
      </w:r>
      <w:r w:rsidRPr="00067FDB">
        <w:t>cripts</w:t>
      </w:r>
      <w:r>
        <w:t xml:space="preserve"> – Attempts to compile and save </w:t>
      </w:r>
      <w:r w:rsidR="00486F9B">
        <w:t>all open workspaces</w:t>
      </w:r>
      <w:r>
        <w:t>.</w:t>
      </w:r>
    </w:p>
    <w:p w:rsidR="004107A3" w:rsidRDefault="004107A3" w:rsidP="007D675D">
      <w:pPr>
        <w:pStyle w:val="ListParagraph"/>
        <w:numPr>
          <w:ilvl w:val="0"/>
          <w:numId w:val="16"/>
        </w:numPr>
      </w:pPr>
      <w:r w:rsidRPr="00067FDB">
        <w:t xml:space="preserve">Navigate </w:t>
      </w:r>
      <w:r w:rsidR="00486F9B" w:rsidRPr="00067FDB">
        <w:t>B</w:t>
      </w:r>
      <w:r w:rsidRPr="00067FDB">
        <w:t>ack</w:t>
      </w:r>
      <w:r w:rsidR="00486F9B" w:rsidRPr="00067FDB">
        <w:t>ward</w:t>
      </w:r>
      <w:r w:rsidRPr="00067FDB">
        <w:t xml:space="preserve"> – Jump back in</w:t>
      </w:r>
      <w:r>
        <w:t xml:space="preserve"> the navigation stack (more on </w:t>
      </w:r>
      <w:r w:rsidR="00067FDB">
        <w:t>this</w:t>
      </w:r>
      <w:r>
        <w:t xml:space="preserve"> later).</w:t>
      </w:r>
    </w:p>
    <w:p w:rsidR="004107A3" w:rsidRDefault="00486F9B" w:rsidP="007D675D">
      <w:pPr>
        <w:pStyle w:val="ListParagraph"/>
        <w:numPr>
          <w:ilvl w:val="0"/>
          <w:numId w:val="16"/>
        </w:numPr>
      </w:pPr>
      <w:r w:rsidRPr="00067FDB">
        <w:t>Navigate F</w:t>
      </w:r>
      <w:r w:rsidR="004107A3" w:rsidRPr="00067FDB">
        <w:t>orward –</w:t>
      </w:r>
      <w:r w:rsidR="004107A3">
        <w:t xml:space="preserve"> Jumps forward in the navigation stack.</w:t>
      </w:r>
    </w:p>
    <w:p w:rsidR="00793666" w:rsidRDefault="004107A3" w:rsidP="007D675D">
      <w:pPr>
        <w:pStyle w:val="ListParagraph"/>
        <w:numPr>
          <w:ilvl w:val="0"/>
          <w:numId w:val="16"/>
        </w:numPr>
      </w:pPr>
      <w:r w:rsidRPr="00067FDB">
        <w:t>Preferences – Opens</w:t>
      </w:r>
      <w:r>
        <w:t xml:space="preserve"> the </w:t>
      </w:r>
      <w:r w:rsidR="001A3D9B">
        <w:t>“P</w:t>
      </w:r>
      <w:r>
        <w:t>references</w:t>
      </w:r>
      <w:r w:rsidR="001A3D9B">
        <w:t>”</w:t>
      </w:r>
      <w:r>
        <w:t xml:space="preserve"> window. Some changes may require a restart of the </w:t>
      </w:r>
      <w:r w:rsidR="002E69B7">
        <w:t xml:space="preserve">script </w:t>
      </w:r>
      <w:r>
        <w:t>editor.</w:t>
      </w:r>
    </w:p>
    <w:p w:rsidR="00AE4F3E" w:rsidRDefault="00D17F14" w:rsidP="00512B19">
      <w:r>
        <w:t>A floppy-disc icon in a workspace’s tab indicates that its script has unsaved changes.</w:t>
      </w:r>
    </w:p>
    <w:p w:rsidR="00D17F14" w:rsidRDefault="00FC58C9" w:rsidP="00D17F14">
      <w:r>
        <w:t xml:space="preserve">The bottom </w:t>
      </w:r>
      <w:r w:rsidR="00D17F14">
        <w:t>tool</w:t>
      </w:r>
      <w:r>
        <w:t xml:space="preserve">bar is actually a splitter bar which can be moved to resize the editor area and show the controls beneath it. </w:t>
      </w:r>
    </w:p>
    <w:p w:rsidR="00450B8B" w:rsidRPr="00067FDB" w:rsidRDefault="00CC2E37" w:rsidP="007D675D">
      <w:pPr>
        <w:pStyle w:val="ListParagraph"/>
        <w:numPr>
          <w:ilvl w:val="0"/>
          <w:numId w:val="17"/>
        </w:numPr>
      </w:pPr>
      <w:r w:rsidRPr="00067FDB">
        <w:t>Message</w:t>
      </w:r>
      <w:r w:rsidR="00270C39" w:rsidRPr="00067FDB">
        <w:t xml:space="preserve"> L</w:t>
      </w:r>
      <w:r w:rsidR="00450B8B" w:rsidRPr="00067FDB">
        <w:t xml:space="preserve">ist </w:t>
      </w:r>
      <w:r w:rsidR="009B6609" w:rsidRPr="00067FDB">
        <w:t>–</w:t>
      </w:r>
      <w:r w:rsidR="00450B8B" w:rsidRPr="00067FDB">
        <w:t xml:space="preserve"> </w:t>
      </w:r>
      <w:r w:rsidR="00270C39" w:rsidRPr="00067FDB">
        <w:t xml:space="preserve">Displays output messages from </w:t>
      </w:r>
      <w:r w:rsidRPr="00067FDB">
        <w:t>the s</w:t>
      </w:r>
      <w:r w:rsidR="009B6609" w:rsidRPr="00067FDB">
        <w:t xml:space="preserve">cript </w:t>
      </w:r>
      <w:r w:rsidRPr="00067FDB">
        <w:t>v</w:t>
      </w:r>
      <w:r w:rsidR="009B6609" w:rsidRPr="00067FDB">
        <w:t>alidator</w:t>
      </w:r>
      <w:r w:rsidRPr="00067FDB">
        <w:t xml:space="preserve">, preprocessor </w:t>
      </w:r>
      <w:r w:rsidR="00D31B44" w:rsidRPr="00067FDB">
        <w:t>and the compiler</w:t>
      </w:r>
      <w:r w:rsidR="009B6609" w:rsidRPr="00067FDB">
        <w:t xml:space="preserve">. </w:t>
      </w:r>
      <w:r w:rsidRPr="00067FDB">
        <w:t xml:space="preserve">Custom messages are also displayed here. </w:t>
      </w:r>
      <w:r w:rsidR="009B6609" w:rsidRPr="00067FDB">
        <w:t>Double clicking on a</w:t>
      </w:r>
      <w:r w:rsidR="00C431F3" w:rsidRPr="00067FDB">
        <w:t xml:space="preserve">n </w:t>
      </w:r>
      <w:r w:rsidRPr="00067FDB">
        <w:t xml:space="preserve">item </w:t>
      </w:r>
      <w:r w:rsidR="009B6609" w:rsidRPr="00067FDB">
        <w:t xml:space="preserve">will </w:t>
      </w:r>
      <w:r w:rsidR="00C431F3" w:rsidRPr="00067FDB">
        <w:t xml:space="preserve">either </w:t>
      </w:r>
      <w:r w:rsidR="009B6609" w:rsidRPr="00067FDB">
        <w:t>move th</w:t>
      </w:r>
      <w:r w:rsidRPr="00067FDB">
        <w:t>e</w:t>
      </w:r>
      <w:r w:rsidR="00C431F3" w:rsidRPr="00067FDB">
        <w:t xml:space="preserve"> caret to the appropriate line or </w:t>
      </w:r>
      <w:r w:rsidRPr="00067FDB">
        <w:t>remove it from the list</w:t>
      </w:r>
      <w:r w:rsidR="00C431F3" w:rsidRPr="00067FDB">
        <w:t xml:space="preserve"> depending upon the message type</w:t>
      </w:r>
      <w:r w:rsidRPr="00067FDB">
        <w:t>.</w:t>
      </w:r>
    </w:p>
    <w:p w:rsidR="009B6609" w:rsidRPr="00067FDB" w:rsidRDefault="00270C39" w:rsidP="007D675D">
      <w:pPr>
        <w:pStyle w:val="ListParagraph"/>
        <w:numPr>
          <w:ilvl w:val="0"/>
          <w:numId w:val="17"/>
        </w:numPr>
      </w:pPr>
      <w:r w:rsidRPr="00067FDB">
        <w:t>Find R</w:t>
      </w:r>
      <w:r w:rsidR="009B6609" w:rsidRPr="00067FDB">
        <w:t>esults</w:t>
      </w:r>
      <w:r w:rsidR="00C431F3" w:rsidRPr="00067FDB">
        <w:t xml:space="preserve"> – Displays the last executed </w:t>
      </w:r>
      <w:r w:rsidRPr="00067FDB">
        <w:t>“</w:t>
      </w:r>
      <w:r w:rsidR="00C431F3" w:rsidRPr="00067FDB">
        <w:t>Find</w:t>
      </w:r>
      <w:r w:rsidRPr="00067FDB">
        <w:t>/Replace”</w:t>
      </w:r>
      <w:r w:rsidR="00C431F3" w:rsidRPr="00067FDB">
        <w:t xml:space="preserve"> operation</w:t>
      </w:r>
      <w:r w:rsidR="009B6609" w:rsidRPr="00067FDB">
        <w:t>’s results. Double clicking on an item will move the caret to the appropriate line.</w:t>
      </w:r>
    </w:p>
    <w:p w:rsidR="009B6609" w:rsidRPr="00067FDB" w:rsidRDefault="009B6609" w:rsidP="007D675D">
      <w:pPr>
        <w:pStyle w:val="ListParagraph"/>
        <w:numPr>
          <w:ilvl w:val="0"/>
          <w:numId w:val="17"/>
        </w:numPr>
      </w:pPr>
      <w:r w:rsidRPr="00067FDB">
        <w:t xml:space="preserve">Bookmark </w:t>
      </w:r>
      <w:r w:rsidR="00270C39" w:rsidRPr="00067FDB">
        <w:t>L</w:t>
      </w:r>
      <w:r w:rsidRPr="00067FDB">
        <w:t>ist – Displays stored bookmarks for the loaded script, if any. Double clicking on an item will move the caret to the appropriate line.</w:t>
      </w:r>
    </w:p>
    <w:p w:rsidR="009B6609" w:rsidRPr="00067FDB" w:rsidRDefault="00270C39" w:rsidP="007D675D">
      <w:pPr>
        <w:pStyle w:val="ListParagraph"/>
        <w:numPr>
          <w:ilvl w:val="0"/>
          <w:numId w:val="17"/>
        </w:numPr>
      </w:pPr>
      <w:r w:rsidRPr="00067FDB">
        <w:t>Dump S</w:t>
      </w:r>
      <w:r w:rsidR="009B6609" w:rsidRPr="00067FDB">
        <w:t>cript – Saves the loaded script as a file of arbitrary type in a selected folder.</w:t>
      </w:r>
    </w:p>
    <w:p w:rsidR="009B6609" w:rsidRPr="00067FDB" w:rsidRDefault="009B6609" w:rsidP="007D675D">
      <w:pPr>
        <w:pStyle w:val="ListParagraph"/>
        <w:numPr>
          <w:ilvl w:val="1"/>
          <w:numId w:val="17"/>
        </w:numPr>
      </w:pPr>
      <w:r w:rsidRPr="00067FDB">
        <w:t xml:space="preserve">Dump </w:t>
      </w:r>
      <w:r w:rsidR="00270C39" w:rsidRPr="00067FDB">
        <w:t>A</w:t>
      </w:r>
      <w:r w:rsidRPr="00067FDB">
        <w:t xml:space="preserve">ll </w:t>
      </w:r>
      <w:r w:rsidR="00270C39" w:rsidRPr="00067FDB">
        <w:t>T</w:t>
      </w:r>
      <w:r w:rsidRPr="00067FDB">
        <w:t xml:space="preserve">abs – Saves all open </w:t>
      </w:r>
      <w:r w:rsidR="00270C39" w:rsidRPr="00067FDB">
        <w:t>workspaces</w:t>
      </w:r>
      <w:r w:rsidRPr="00067FDB">
        <w:t xml:space="preserve"> to a selected folder as text files.</w:t>
      </w:r>
    </w:p>
    <w:p w:rsidR="009B6609" w:rsidRPr="00067FDB" w:rsidRDefault="009B6609" w:rsidP="007D675D">
      <w:pPr>
        <w:pStyle w:val="ListParagraph"/>
        <w:numPr>
          <w:ilvl w:val="0"/>
          <w:numId w:val="17"/>
        </w:numPr>
      </w:pPr>
      <w:r w:rsidRPr="00067FDB">
        <w:t xml:space="preserve">Load </w:t>
      </w:r>
      <w:r w:rsidR="00270C39" w:rsidRPr="00067FDB">
        <w:t>S</w:t>
      </w:r>
      <w:r w:rsidRPr="00067FDB">
        <w:t xml:space="preserve">cript – Loads a plain text type file from disk into the </w:t>
      </w:r>
      <w:r w:rsidR="00270C39" w:rsidRPr="00067FDB">
        <w:t>workspace</w:t>
      </w:r>
      <w:r w:rsidRPr="00067FDB">
        <w:t>. Replaces any existing content.</w:t>
      </w:r>
    </w:p>
    <w:p w:rsidR="009B6609" w:rsidRPr="00067FDB" w:rsidRDefault="00270C39" w:rsidP="007D675D">
      <w:pPr>
        <w:pStyle w:val="ListParagraph"/>
        <w:numPr>
          <w:ilvl w:val="1"/>
          <w:numId w:val="17"/>
        </w:numPr>
      </w:pPr>
      <w:r w:rsidRPr="00067FDB">
        <w:t>Load M</w:t>
      </w:r>
      <w:r w:rsidR="009B6609" w:rsidRPr="00067FDB">
        <w:t xml:space="preserve">ultiple </w:t>
      </w:r>
      <w:r w:rsidRPr="00067FDB">
        <w:t>S</w:t>
      </w:r>
      <w:r w:rsidR="009B6609" w:rsidRPr="00067FDB">
        <w:t xml:space="preserve">cripts </w:t>
      </w:r>
      <w:r w:rsidRPr="00067FDB">
        <w:t>I</w:t>
      </w:r>
      <w:r w:rsidR="009B6609" w:rsidRPr="00067FDB">
        <w:t xml:space="preserve">nto </w:t>
      </w:r>
      <w:r w:rsidRPr="00067FDB">
        <w:t>T</w:t>
      </w:r>
      <w:r w:rsidR="009B6609" w:rsidRPr="00067FDB">
        <w:t xml:space="preserve">abs – Loads multiple scripts into a </w:t>
      </w:r>
      <w:r w:rsidRPr="00067FDB">
        <w:t>workspace</w:t>
      </w:r>
      <w:r w:rsidR="009B6609" w:rsidRPr="00067FDB">
        <w:t xml:space="preserve"> of their own.</w:t>
      </w:r>
    </w:p>
    <w:p w:rsidR="009B6609" w:rsidRPr="00067FDB" w:rsidRDefault="003422C6" w:rsidP="007D675D">
      <w:pPr>
        <w:pStyle w:val="ListParagraph"/>
        <w:numPr>
          <w:ilvl w:val="0"/>
          <w:numId w:val="17"/>
        </w:numPr>
      </w:pPr>
      <w:r w:rsidRPr="00067FDB">
        <w:t xml:space="preserve">Fetch </w:t>
      </w:r>
      <w:r w:rsidR="00270C39" w:rsidRPr="00067FDB">
        <w:t>V</w:t>
      </w:r>
      <w:r w:rsidR="009B6609" w:rsidRPr="00067FDB">
        <w:t xml:space="preserve">ariable </w:t>
      </w:r>
      <w:r w:rsidR="00270C39" w:rsidRPr="00067FDB">
        <w:t>I</w:t>
      </w:r>
      <w:r w:rsidR="009B6609" w:rsidRPr="00067FDB">
        <w:t xml:space="preserve">ndices – </w:t>
      </w:r>
      <w:r w:rsidR="00C431F3" w:rsidRPr="00067FDB">
        <w:t>E</w:t>
      </w:r>
      <w:r w:rsidR="00000EAF" w:rsidRPr="00067FDB">
        <w:t>numerat</w:t>
      </w:r>
      <w:r w:rsidR="00C431F3" w:rsidRPr="00067FDB">
        <w:t>es every variable in the script, their</w:t>
      </w:r>
      <w:r w:rsidR="00000EAF" w:rsidRPr="00067FDB">
        <w:t xml:space="preserve"> type and index. Indices can be edited b</w:t>
      </w:r>
      <w:r w:rsidR="00C03EAB" w:rsidRPr="00067FDB">
        <w:t>y</w:t>
      </w:r>
      <w:r w:rsidR="00000EAF" w:rsidRPr="00067FDB">
        <w:t xml:space="preserve"> double clicking on the desired cell.</w:t>
      </w:r>
    </w:p>
    <w:p w:rsidR="00000EAF" w:rsidRPr="00067FDB" w:rsidRDefault="00000EAF" w:rsidP="007D675D">
      <w:pPr>
        <w:pStyle w:val="ListParagraph"/>
        <w:numPr>
          <w:ilvl w:val="0"/>
          <w:numId w:val="17"/>
        </w:numPr>
      </w:pPr>
      <w:r w:rsidRPr="00067FDB">
        <w:t xml:space="preserve">Update </w:t>
      </w:r>
      <w:r w:rsidR="00270C39" w:rsidRPr="00067FDB">
        <w:t>V</w:t>
      </w:r>
      <w:r w:rsidRPr="00067FDB">
        <w:t xml:space="preserve">ariable </w:t>
      </w:r>
      <w:r w:rsidR="00270C39" w:rsidRPr="00067FDB">
        <w:t>I</w:t>
      </w:r>
      <w:r w:rsidRPr="00067FDB">
        <w:t xml:space="preserve">ndices </w:t>
      </w:r>
      <w:r w:rsidR="00577692" w:rsidRPr="00067FDB">
        <w:t>–</w:t>
      </w:r>
      <w:r w:rsidRPr="00067FDB">
        <w:t xml:space="preserve"> </w:t>
      </w:r>
      <w:r w:rsidR="00270C39" w:rsidRPr="00067FDB">
        <w:t xml:space="preserve">To be </w:t>
      </w:r>
      <w:r w:rsidR="00577692" w:rsidRPr="00067FDB">
        <w:t>used in conjunction with the above tool. Updates the script with the modified variable indices</w:t>
      </w:r>
      <w:r w:rsidR="00C431F3" w:rsidRPr="00067FDB">
        <w:t>, if any</w:t>
      </w:r>
      <w:r w:rsidR="00577692" w:rsidRPr="00067FDB">
        <w:t>.</w:t>
      </w:r>
      <w:r w:rsidR="002C41CE" w:rsidRPr="00067FDB">
        <w:t xml:space="preserve"> This is an advanced tool and must be used with care as it can easily break scripts.</w:t>
      </w:r>
    </w:p>
    <w:p w:rsidR="003422C6" w:rsidRPr="00067FDB" w:rsidRDefault="003422C6" w:rsidP="007D675D">
      <w:pPr>
        <w:pStyle w:val="ListParagraph"/>
        <w:numPr>
          <w:ilvl w:val="0"/>
          <w:numId w:val="17"/>
        </w:numPr>
      </w:pPr>
      <w:r w:rsidRPr="00067FDB">
        <w:t>Toggle Offset Viewer – Displays line of</w:t>
      </w:r>
      <w:r w:rsidR="00270C39" w:rsidRPr="00067FDB">
        <w:t>fsets in place of line numbers. U</w:t>
      </w:r>
      <w:r w:rsidRPr="00067FDB">
        <w:t>seful when debugging OBSE errors as they only mention offsets</w:t>
      </w:r>
      <w:r w:rsidR="00270C39" w:rsidRPr="00067FDB">
        <w:t xml:space="preserve"> into script bytecode</w:t>
      </w:r>
      <w:r w:rsidRPr="00067FDB">
        <w:t>. This tool may only be used with compiled scripts.</w:t>
      </w:r>
    </w:p>
    <w:p w:rsidR="003422C6" w:rsidRPr="00067FDB" w:rsidRDefault="003422C6" w:rsidP="007D675D">
      <w:pPr>
        <w:pStyle w:val="ListParagraph"/>
        <w:numPr>
          <w:ilvl w:val="0"/>
          <w:numId w:val="17"/>
        </w:numPr>
      </w:pPr>
      <w:r w:rsidRPr="00067FDB">
        <w:t>Toggle Preprocessed Text Viewer – Preprocesses the script text and displays</w:t>
      </w:r>
      <w:r w:rsidR="00C431F3" w:rsidRPr="00067FDB">
        <w:t xml:space="preserve"> the result</w:t>
      </w:r>
      <w:r w:rsidRPr="00067FDB">
        <w:t xml:space="preserve"> in a separate text viewer.</w:t>
      </w:r>
    </w:p>
    <w:p w:rsidR="00502714" w:rsidRPr="00067FDB" w:rsidRDefault="00502714" w:rsidP="007D675D">
      <w:pPr>
        <w:pStyle w:val="ListParagraph"/>
        <w:numPr>
          <w:ilvl w:val="0"/>
          <w:numId w:val="17"/>
        </w:numPr>
      </w:pPr>
      <w:r w:rsidRPr="00067FDB">
        <w:t xml:space="preserve">Sanitize Script Text – Performs various operations, as set in the </w:t>
      </w:r>
      <w:r w:rsidR="00067FDB">
        <w:t>P</w:t>
      </w:r>
      <w:r w:rsidRPr="00067FDB">
        <w:t>references window, on the script text to make it more legible.</w:t>
      </w:r>
      <w:r w:rsidR="00067FDB" w:rsidRPr="00067FDB">
        <w:t xml:space="preserve"> The following operations are supported:</w:t>
      </w:r>
    </w:p>
    <w:p w:rsidR="00270C39" w:rsidRPr="00067FDB" w:rsidRDefault="00067FDB" w:rsidP="007D675D">
      <w:pPr>
        <w:pStyle w:val="ListParagraph"/>
        <w:numPr>
          <w:ilvl w:val="1"/>
          <w:numId w:val="17"/>
        </w:numPr>
      </w:pPr>
      <w:r w:rsidRPr="00067FDB">
        <w:t>Anneal Identifier Casing – Corrects the case of identifiers (</w:t>
      </w:r>
      <w:proofErr w:type="spellStart"/>
      <w:r w:rsidRPr="00067FDB">
        <w:t>editorIDs</w:t>
      </w:r>
      <w:proofErr w:type="spellEnd"/>
      <w:r w:rsidRPr="00067FDB">
        <w:t>, variable names, command names, etc.).</w:t>
      </w:r>
    </w:p>
    <w:p w:rsidR="00067FDB" w:rsidRDefault="00067FDB" w:rsidP="007D675D">
      <w:pPr>
        <w:pStyle w:val="ListParagraph"/>
        <w:numPr>
          <w:ilvl w:val="1"/>
          <w:numId w:val="17"/>
        </w:numPr>
      </w:pPr>
      <w:r w:rsidRPr="00067FDB">
        <w:t xml:space="preserve">Indent Script Lines </w:t>
      </w:r>
      <w:r>
        <w:t>–</w:t>
      </w:r>
      <w:r w:rsidRPr="00067FDB">
        <w:t xml:space="preserve"> </w:t>
      </w:r>
      <w:r>
        <w:t>Indents script lines according to block structure.</w:t>
      </w:r>
    </w:p>
    <w:p w:rsidR="00067FDB" w:rsidRDefault="00067FDB" w:rsidP="007D675D">
      <w:pPr>
        <w:pStyle w:val="ListParagraph"/>
        <w:numPr>
          <w:ilvl w:val="1"/>
          <w:numId w:val="17"/>
        </w:numPr>
      </w:pPr>
      <w:proofErr w:type="spellStart"/>
      <w:r>
        <w:t>Eval’ify</w:t>
      </w:r>
      <w:proofErr w:type="spellEnd"/>
      <w:r>
        <w:t xml:space="preserve"> If/</w:t>
      </w:r>
      <w:proofErr w:type="spellStart"/>
      <w:r>
        <w:t>ElseIf</w:t>
      </w:r>
      <w:proofErr w:type="spellEnd"/>
      <w:r>
        <w:t xml:space="preserve"> Statements – Adds the “</w:t>
      </w:r>
      <w:proofErr w:type="spellStart"/>
      <w:r>
        <w:t>Eval</w:t>
      </w:r>
      <w:proofErr w:type="spellEnd"/>
      <w:r>
        <w:t>” keyword to all If/</w:t>
      </w:r>
      <w:proofErr w:type="spellStart"/>
      <w:r>
        <w:t>ElseIf</w:t>
      </w:r>
      <w:proofErr w:type="spellEnd"/>
      <w:r>
        <w:t xml:space="preserve"> statements.</w:t>
      </w:r>
    </w:p>
    <w:p w:rsidR="00067FDB" w:rsidRPr="00067FDB" w:rsidRDefault="00067FDB" w:rsidP="007D675D">
      <w:pPr>
        <w:pStyle w:val="ListParagraph"/>
        <w:numPr>
          <w:ilvl w:val="1"/>
          <w:numId w:val="17"/>
        </w:numPr>
      </w:pPr>
      <w:r>
        <w:t>Apply Compiler Override To Script Blocks – Prefixes script blocks with the compiler override specifier – “_”.</w:t>
      </w:r>
    </w:p>
    <w:p w:rsidR="00502714" w:rsidRPr="00067FDB" w:rsidRDefault="00502714" w:rsidP="007D675D">
      <w:pPr>
        <w:pStyle w:val="ListParagraph"/>
        <w:numPr>
          <w:ilvl w:val="0"/>
          <w:numId w:val="17"/>
        </w:numPr>
      </w:pPr>
      <w:r w:rsidRPr="00067FDB">
        <w:t xml:space="preserve">Bind Script – Allows the </w:t>
      </w:r>
      <w:r w:rsidR="00067FDB">
        <w:t>current</w:t>
      </w:r>
      <w:r w:rsidRPr="00067FDB">
        <w:t xml:space="preserve"> script to be bound to a new</w:t>
      </w:r>
      <w:r w:rsidR="00C431F3" w:rsidRPr="00067FDB">
        <w:t xml:space="preserve"> or </w:t>
      </w:r>
      <w:r w:rsidR="00067FDB">
        <w:t xml:space="preserve">an </w:t>
      </w:r>
      <w:r w:rsidRPr="00067FDB">
        <w:t>existing scriptable object.</w:t>
      </w:r>
    </w:p>
    <w:p w:rsidR="00577692" w:rsidRDefault="00577692" w:rsidP="007D675D">
      <w:pPr>
        <w:pStyle w:val="ListParagraph"/>
        <w:numPr>
          <w:ilvl w:val="0"/>
          <w:numId w:val="17"/>
        </w:numPr>
      </w:pPr>
      <w:r w:rsidRPr="00067FDB">
        <w:t xml:space="preserve">Progress </w:t>
      </w:r>
      <w:r w:rsidR="00067FDB">
        <w:t>B</w:t>
      </w:r>
      <w:r w:rsidR="00CE0A97" w:rsidRPr="00067FDB">
        <w:t>ar</w:t>
      </w:r>
      <w:r w:rsidRPr="00067FDB">
        <w:t xml:space="preserve"> – </w:t>
      </w:r>
      <w:r w:rsidR="00067FDB">
        <w:t>Indicates</w:t>
      </w:r>
      <w:r w:rsidRPr="00067FDB">
        <w:t xml:space="preserve"> the compiled bytecode size of the </w:t>
      </w:r>
      <w:r w:rsidR="00067FDB">
        <w:t>current</w:t>
      </w:r>
      <w:r w:rsidRPr="00067FDB">
        <w:t xml:space="preserve"> script.</w:t>
      </w:r>
    </w:p>
    <w:p w:rsidR="00067FDB" w:rsidRDefault="00067FDB" w:rsidP="007D675D">
      <w:pPr>
        <w:pStyle w:val="ListParagraph"/>
        <w:numPr>
          <w:ilvl w:val="0"/>
          <w:numId w:val="17"/>
        </w:numPr>
      </w:pPr>
      <w:r>
        <w:t>Script Type Menu – Specifies the current script’s type.</w:t>
      </w:r>
    </w:p>
    <w:p w:rsidR="00067FDB" w:rsidRPr="00067FDB" w:rsidRDefault="00067FDB" w:rsidP="007D675D">
      <w:pPr>
        <w:pStyle w:val="ListParagraph"/>
        <w:numPr>
          <w:ilvl w:val="0"/>
          <w:numId w:val="17"/>
        </w:numPr>
      </w:pPr>
      <w:r>
        <w:t>Edit Menu –</w:t>
      </w:r>
    </w:p>
    <w:p w:rsidR="00EC6938" w:rsidRDefault="00D17F14" w:rsidP="007D675D">
      <w:pPr>
        <w:pStyle w:val="ListParagraph"/>
        <w:numPr>
          <w:ilvl w:val="1"/>
          <w:numId w:val="17"/>
        </w:numPr>
      </w:pPr>
      <w:r w:rsidRPr="00067FDB">
        <w:lastRenderedPageBreak/>
        <w:t>Find</w:t>
      </w:r>
      <w:r w:rsidR="00EC6938">
        <w:t>/Replace</w:t>
      </w:r>
      <w:r w:rsidRPr="00067FDB">
        <w:t xml:space="preserve"> – </w:t>
      </w:r>
      <w:r w:rsidR="00EC6938">
        <w:t>Displays the “Find/Replace” dialog.</w:t>
      </w:r>
      <w:r w:rsidR="00EC6938">
        <w:br/>
      </w:r>
      <w:r w:rsidR="00EC6938">
        <w:rPr>
          <w:noProof/>
        </w:rPr>
        <w:drawing>
          <wp:inline distT="0" distB="0" distL="0" distR="0" wp14:anchorId="620BBECF" wp14:editId="6709519F">
            <wp:extent cx="5934075" cy="1524000"/>
            <wp:effectExtent l="171450" t="171450" r="390525" b="3619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4075" cy="1524000"/>
                    </a:xfrm>
                    <a:prstGeom prst="rect">
                      <a:avLst/>
                    </a:prstGeom>
                    <a:ln>
                      <a:noFill/>
                    </a:ln>
                    <a:effectLst>
                      <a:outerShdw blurRad="292100" dist="139700" dir="2700000" algn="tl" rotWithShape="0">
                        <a:srgbClr val="333333">
                          <a:alpha val="65000"/>
                        </a:srgbClr>
                      </a:outerShdw>
                    </a:effectLst>
                  </pic:spPr>
                </pic:pic>
              </a:graphicData>
            </a:graphic>
          </wp:inline>
        </w:drawing>
      </w:r>
    </w:p>
    <w:p w:rsidR="00D17F14" w:rsidRPr="00067FDB" w:rsidRDefault="00EC6938" w:rsidP="007D675D">
      <w:pPr>
        <w:pStyle w:val="ListParagraph"/>
        <w:numPr>
          <w:ilvl w:val="1"/>
          <w:numId w:val="17"/>
        </w:numPr>
      </w:pPr>
      <w:r>
        <w:t>Go</w:t>
      </w:r>
      <w:r w:rsidR="00D17F14" w:rsidRPr="00067FDB">
        <w:t>to Line – Jumps to the given line number. This tool cannot be used in the offset viewer.</w:t>
      </w:r>
    </w:p>
    <w:p w:rsidR="00D17F14" w:rsidRDefault="00D17F14" w:rsidP="007D675D">
      <w:pPr>
        <w:pStyle w:val="ListParagraph"/>
        <w:numPr>
          <w:ilvl w:val="1"/>
          <w:numId w:val="17"/>
        </w:numPr>
      </w:pPr>
      <w:r w:rsidRPr="00067FDB">
        <w:t>Goto Offset – Jumps to the given script offset. This tool can only be used in the offset viewer</w:t>
      </w:r>
      <w:r>
        <w:t>.</w:t>
      </w:r>
    </w:p>
    <w:p w:rsidR="00D17F14" w:rsidRDefault="00D17F14" w:rsidP="00D17F14">
      <w:pPr>
        <w:pStyle w:val="ListParagraph"/>
        <w:ind w:left="720" w:firstLine="0"/>
      </w:pPr>
    </w:p>
    <w:p w:rsidR="006B2280" w:rsidRDefault="004000F5" w:rsidP="004000F5">
      <w:r>
        <w:t>The editor’s context menu offers quick</w:t>
      </w:r>
      <w:r w:rsidR="006B2280">
        <w:t xml:space="preserve"> access to some of its features:</w:t>
      </w:r>
    </w:p>
    <w:p w:rsidR="006B2280" w:rsidRDefault="00B1248A" w:rsidP="006B2280">
      <w:pPr>
        <w:jc w:val="center"/>
      </w:pPr>
      <w:r>
        <w:rPr>
          <w:noProof/>
        </w:rPr>
        <w:drawing>
          <wp:inline distT="0" distB="0" distL="0" distR="0" wp14:anchorId="2F8628F5" wp14:editId="0A6EF386">
            <wp:extent cx="5229225" cy="2609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29225" cy="2609850"/>
                    </a:xfrm>
                    <a:prstGeom prst="rect">
                      <a:avLst/>
                    </a:prstGeom>
                  </pic:spPr>
                </pic:pic>
              </a:graphicData>
            </a:graphic>
          </wp:inline>
        </w:drawing>
      </w:r>
    </w:p>
    <w:p w:rsidR="006B2280" w:rsidRDefault="006B2280" w:rsidP="007D675D">
      <w:pPr>
        <w:pStyle w:val="ListParagraph"/>
        <w:numPr>
          <w:ilvl w:val="0"/>
          <w:numId w:val="18"/>
        </w:numPr>
      </w:pPr>
      <w:r>
        <w:t>Refactor Menu –</w:t>
      </w:r>
    </w:p>
    <w:p w:rsidR="006B2280" w:rsidRDefault="006B2280" w:rsidP="007D675D">
      <w:pPr>
        <w:pStyle w:val="ListParagraph"/>
        <w:numPr>
          <w:ilvl w:val="1"/>
          <w:numId w:val="18"/>
        </w:numPr>
      </w:pPr>
      <w:r>
        <w:t xml:space="preserve">Add Variable – Appends a new variable to the </w:t>
      </w:r>
      <w:r w:rsidR="00CE7344">
        <w:t xml:space="preserve">current </w:t>
      </w:r>
      <w:r>
        <w:t>script’s variable declaration block. If a string token is present at the context menu’s location, it is used as the name of the new variable.</w:t>
      </w:r>
    </w:p>
    <w:p w:rsidR="006B2280" w:rsidRDefault="006B2280" w:rsidP="007D675D">
      <w:pPr>
        <w:pStyle w:val="ListParagraph"/>
        <w:numPr>
          <w:ilvl w:val="1"/>
          <w:numId w:val="18"/>
        </w:numPr>
      </w:pPr>
      <w:r>
        <w:t xml:space="preserve">Document Script </w:t>
      </w:r>
      <w:r w:rsidR="001D2BE4">
        <w:t>–</w:t>
      </w:r>
      <w:r>
        <w:t xml:space="preserve"> </w:t>
      </w:r>
      <w:r w:rsidR="00CE7344">
        <w:t xml:space="preserve">Inserts </w:t>
      </w:r>
      <w:r w:rsidR="001D2BE4">
        <w:t xml:space="preserve">comment-based documentation </w:t>
      </w:r>
      <w:r w:rsidR="00CE7344">
        <w:t>in</w:t>
      </w:r>
      <w:r w:rsidR="001D2BE4">
        <w:t>to the script</w:t>
      </w:r>
      <w:r w:rsidR="00CE7344">
        <w:t xml:space="preserve"> text</w:t>
      </w:r>
      <w:r w:rsidR="001D2BE4">
        <w:t>.</w:t>
      </w:r>
    </w:p>
    <w:p w:rsidR="001D2BE4" w:rsidRDefault="001D2BE4" w:rsidP="007D675D">
      <w:pPr>
        <w:pStyle w:val="ListParagraph"/>
        <w:numPr>
          <w:ilvl w:val="1"/>
          <w:numId w:val="18"/>
        </w:numPr>
      </w:pPr>
      <w:r>
        <w:t xml:space="preserve">Create UDF Implementation – Context sensitive. The tool is used to quickly create a template implementation of a user-defined function. Only displayed when the context menu’s opened at a user-defined function </w:t>
      </w:r>
      <w:proofErr w:type="spellStart"/>
      <w:r>
        <w:t>callsite</w:t>
      </w:r>
      <w:proofErr w:type="spellEnd"/>
      <w:r>
        <w:t xml:space="preserve"> and the string token at the menu’s location isn’t a known UDF’s identifier.</w:t>
      </w:r>
    </w:p>
    <w:p w:rsidR="00CE7344" w:rsidRDefault="00CE7344" w:rsidP="007D675D">
      <w:pPr>
        <w:pStyle w:val="ListParagraph"/>
        <w:numPr>
          <w:ilvl w:val="1"/>
          <w:numId w:val="18"/>
        </w:numPr>
      </w:pPr>
      <w:r>
        <w:t>Rename Variables – Allows the current script’s variables to be renamed without losing their indices.</w:t>
      </w:r>
    </w:p>
    <w:p w:rsidR="00CE7344" w:rsidRDefault="00CE7344" w:rsidP="007D675D">
      <w:pPr>
        <w:pStyle w:val="ListParagraph"/>
        <w:numPr>
          <w:ilvl w:val="0"/>
          <w:numId w:val="18"/>
        </w:numPr>
      </w:pPr>
      <w:r>
        <w:t>Copy – Copies the string token at the menu’s location.</w:t>
      </w:r>
    </w:p>
    <w:p w:rsidR="00CE7344" w:rsidRDefault="00CE7344" w:rsidP="007D675D">
      <w:pPr>
        <w:pStyle w:val="ListParagraph"/>
        <w:numPr>
          <w:ilvl w:val="0"/>
          <w:numId w:val="18"/>
        </w:numPr>
      </w:pPr>
      <w:r>
        <w:t>Paste – Pastes the contents of the clipboard at the caret’s location.</w:t>
      </w:r>
    </w:p>
    <w:p w:rsidR="00CE7344" w:rsidRDefault="00CE7344" w:rsidP="007D675D">
      <w:pPr>
        <w:pStyle w:val="ListParagraph"/>
        <w:numPr>
          <w:ilvl w:val="0"/>
          <w:numId w:val="18"/>
        </w:numPr>
      </w:pPr>
      <w:r>
        <w:t>Find – Displays the “Find/Replace” dialog for the string token at the menu’s location.</w:t>
      </w:r>
    </w:p>
    <w:p w:rsidR="00CE7344" w:rsidRDefault="00CE7344" w:rsidP="007D675D">
      <w:pPr>
        <w:pStyle w:val="ListParagraph"/>
        <w:numPr>
          <w:ilvl w:val="0"/>
          <w:numId w:val="18"/>
        </w:numPr>
      </w:pPr>
      <w:r>
        <w:t>Toggle Comment – Toggles the comment status of the selection/current line.</w:t>
      </w:r>
    </w:p>
    <w:p w:rsidR="00CE7344" w:rsidRDefault="00CE7344" w:rsidP="007D675D">
      <w:pPr>
        <w:pStyle w:val="ListParagraph"/>
        <w:numPr>
          <w:ilvl w:val="0"/>
          <w:numId w:val="18"/>
        </w:numPr>
      </w:pPr>
      <w:r>
        <w:t xml:space="preserve">Toggle Bookmark </w:t>
      </w:r>
      <w:r w:rsidR="00B1248A">
        <w:t>–</w:t>
      </w:r>
      <w:r>
        <w:t xml:space="preserve"> </w:t>
      </w:r>
      <w:r w:rsidR="00B1248A">
        <w:t>Sets bookmark on the current line. Bookmarks are saved with the script text, as metadata.</w:t>
      </w:r>
    </w:p>
    <w:p w:rsidR="00B1248A" w:rsidRDefault="00B1248A" w:rsidP="007D675D">
      <w:pPr>
        <w:pStyle w:val="ListParagraph"/>
        <w:numPr>
          <w:ilvl w:val="0"/>
          <w:numId w:val="18"/>
        </w:numPr>
      </w:pPr>
      <w:r>
        <w:t>Add Message – Adds a notification message for the current script. Messages are saved with the script text and displayed every time their parent script is loaded into a workspace. They can be deleted by double clicking on their respective items in the “Message List” listview.</w:t>
      </w:r>
    </w:p>
    <w:p w:rsidR="00B1248A" w:rsidRDefault="00B1248A" w:rsidP="007D675D">
      <w:pPr>
        <w:pStyle w:val="ListParagraph"/>
        <w:numPr>
          <w:ilvl w:val="0"/>
          <w:numId w:val="18"/>
        </w:numPr>
      </w:pPr>
      <w:r>
        <w:t>Lookup on the Wiki – Searches for the string token on the Elder Scrolls Construction Set Wiki.</w:t>
      </w:r>
    </w:p>
    <w:p w:rsidR="00B1248A" w:rsidRDefault="00B1248A" w:rsidP="007D675D">
      <w:pPr>
        <w:pStyle w:val="ListParagraph"/>
        <w:numPr>
          <w:ilvl w:val="0"/>
          <w:numId w:val="18"/>
        </w:numPr>
      </w:pPr>
      <w:r>
        <w:t>Lookup in the OBSE Docs – Searches for the string token in the OBSE Command Documentation.</w:t>
      </w:r>
    </w:p>
    <w:p w:rsidR="00A829B8" w:rsidRDefault="00A829B8" w:rsidP="007D675D">
      <w:pPr>
        <w:pStyle w:val="ListParagraph"/>
        <w:numPr>
          <w:ilvl w:val="0"/>
          <w:numId w:val="18"/>
        </w:numPr>
      </w:pPr>
      <w:r>
        <w:t>Lookup on Google – Searches for the string token on Google.</w:t>
      </w:r>
    </w:p>
    <w:p w:rsidR="00B1248A" w:rsidRDefault="00B1248A" w:rsidP="007D675D">
      <w:pPr>
        <w:pStyle w:val="ListParagraph"/>
        <w:numPr>
          <w:ilvl w:val="0"/>
          <w:numId w:val="18"/>
        </w:numPr>
      </w:pPr>
      <w:r>
        <w:t xml:space="preserve">Developer Page – Context specific. </w:t>
      </w:r>
      <w:r w:rsidR="00A829B8">
        <w:t>Opens a developer specified link, if any, in the default web browser. Only displayed for identifiers of script commands from 3</w:t>
      </w:r>
      <w:r w:rsidR="00A829B8" w:rsidRPr="00A829B8">
        <w:rPr>
          <w:vertAlign w:val="superscript"/>
        </w:rPr>
        <w:t>rd</w:t>
      </w:r>
      <w:r w:rsidR="00A829B8">
        <w:t xml:space="preserve"> party OBSE plugins that interoperate with the CSE.</w:t>
      </w:r>
    </w:p>
    <w:p w:rsidR="00A47799" w:rsidRDefault="00A829B8" w:rsidP="007D675D">
      <w:pPr>
        <w:pStyle w:val="ListParagraph"/>
        <w:numPr>
          <w:ilvl w:val="0"/>
          <w:numId w:val="18"/>
        </w:numPr>
      </w:pPr>
      <w:r>
        <w:t>Jump to Object/Quest/Function Script – Context specific. Opens the script associated with the identifier at the menu’s location, if any. Only displayed for identifiers of scriptable objects and scripts themselves.</w:t>
      </w:r>
      <w:r>
        <w:br/>
      </w:r>
      <w:r>
        <w:br/>
        <w:t xml:space="preserve">The “Navigate Forward/Backward” buttons in the main toolbar can be used to switch between </w:t>
      </w:r>
      <w:r w:rsidR="002E69B7">
        <w:t>workspaces after successive jumps</w:t>
      </w:r>
      <w:r w:rsidR="00BD62FA">
        <w:t>.</w:t>
      </w:r>
      <w:r w:rsidR="00EC750D">
        <w:t xml:space="preserve"> </w:t>
      </w:r>
    </w:p>
    <w:p w:rsidR="002158F3" w:rsidRDefault="002158F3" w:rsidP="002158F3"/>
    <w:p w:rsidR="002E69B7" w:rsidRDefault="002E1823" w:rsidP="002E69B7">
      <w:r>
        <w:t xml:space="preserve">And it </w:t>
      </w:r>
      <w:r w:rsidR="002158F3">
        <w:t>keeps coming</w:t>
      </w:r>
      <w:r>
        <w:t xml:space="preserve">! </w:t>
      </w:r>
      <w:r w:rsidR="006E3D2C">
        <w:t xml:space="preserve">The code editor </w:t>
      </w:r>
      <w:r>
        <w:t>offers even more:</w:t>
      </w:r>
    </w:p>
    <w:p w:rsidR="002E1823" w:rsidRDefault="002E1823" w:rsidP="007D675D">
      <w:pPr>
        <w:pStyle w:val="ListParagraph"/>
        <w:numPr>
          <w:ilvl w:val="0"/>
          <w:numId w:val="19"/>
        </w:numPr>
      </w:pPr>
      <w:r>
        <w:t>Syntax Highlighting.</w:t>
      </w:r>
    </w:p>
    <w:p w:rsidR="002E1823" w:rsidRDefault="002E1823" w:rsidP="007D675D">
      <w:pPr>
        <w:pStyle w:val="ListParagraph"/>
        <w:numPr>
          <w:ilvl w:val="0"/>
          <w:numId w:val="19"/>
        </w:numPr>
      </w:pPr>
      <w:r>
        <w:t>Code Folding.</w:t>
      </w:r>
    </w:p>
    <w:p w:rsidR="002E1823" w:rsidRDefault="002E1823" w:rsidP="007D675D">
      <w:pPr>
        <w:pStyle w:val="ListParagraph"/>
        <w:numPr>
          <w:ilvl w:val="0"/>
          <w:numId w:val="19"/>
        </w:numPr>
      </w:pPr>
      <w:r>
        <w:t>Brace Matching.</w:t>
      </w:r>
    </w:p>
    <w:p w:rsidR="002E1823" w:rsidRDefault="002E1823" w:rsidP="007D675D">
      <w:pPr>
        <w:pStyle w:val="ListParagraph"/>
        <w:numPr>
          <w:ilvl w:val="0"/>
          <w:numId w:val="19"/>
        </w:numPr>
      </w:pPr>
      <w:r>
        <w:t>IntelliSense.</w:t>
      </w:r>
    </w:p>
    <w:p w:rsidR="002E1823" w:rsidRDefault="002E1823" w:rsidP="007D675D">
      <w:pPr>
        <w:pStyle w:val="ListParagraph"/>
        <w:numPr>
          <w:ilvl w:val="0"/>
          <w:numId w:val="19"/>
        </w:numPr>
      </w:pPr>
      <w:r>
        <w:t>Script Validation.</w:t>
      </w:r>
    </w:p>
    <w:p w:rsidR="002E1823" w:rsidRDefault="00275AA2" w:rsidP="007D675D">
      <w:pPr>
        <w:pStyle w:val="ListParagraph"/>
        <w:numPr>
          <w:ilvl w:val="0"/>
          <w:numId w:val="19"/>
        </w:numPr>
      </w:pPr>
      <w:r>
        <w:t>Auto-Recovery.</w:t>
      </w:r>
    </w:p>
    <w:p w:rsidR="00275AA2" w:rsidRDefault="00275AA2" w:rsidP="007D675D">
      <w:pPr>
        <w:pStyle w:val="ListParagraph"/>
        <w:numPr>
          <w:ilvl w:val="0"/>
          <w:numId w:val="19"/>
        </w:numPr>
      </w:pPr>
      <w:r>
        <w:t>A Preprocessor.</w:t>
      </w:r>
    </w:p>
    <w:p w:rsidR="00275AA2" w:rsidRDefault="00275AA2" w:rsidP="00275AA2"/>
    <w:p w:rsidR="00275AA2" w:rsidRDefault="00275AA2" w:rsidP="00275AA2">
      <w:pPr>
        <w:pStyle w:val="Subtitle"/>
      </w:pPr>
      <w:r>
        <w:t>IntelliSense</w:t>
      </w:r>
    </w:p>
    <w:p w:rsidR="001972A2" w:rsidRDefault="00275AA2" w:rsidP="00C75BB7">
      <w:r>
        <w:t xml:space="preserve">IntelliSense is the name given to the script editor’s implementation of </w:t>
      </w:r>
      <w:hyperlink r:id="rId26" w:anchor="In_source_code_editors" w:history="1">
        <w:r w:rsidRPr="00275AA2">
          <w:rPr>
            <w:rStyle w:val="Hyperlink"/>
          </w:rPr>
          <w:t>auto-completion</w:t>
        </w:r>
      </w:hyperlink>
      <w:r>
        <w:t>. It provides a convenient method to access script</w:t>
      </w:r>
      <w:r w:rsidR="00355F5C">
        <w:t xml:space="preserve"> commands, local variables, remote scripts and </w:t>
      </w:r>
      <w:r w:rsidR="00B94A00">
        <w:t>their variables</w:t>
      </w:r>
      <w:r w:rsidR="00F06E48">
        <w:t>, user defined functions, game settings, global</w:t>
      </w:r>
      <w:r w:rsidR="00C75BB7">
        <w:t xml:space="preserve"> variables</w:t>
      </w:r>
      <w:r w:rsidR="00F06E48">
        <w:t>, quests and pretty much every other object one can create in the CS</w:t>
      </w:r>
      <w:r w:rsidR="00355F5C">
        <w:t>.</w:t>
      </w:r>
      <w:r w:rsidR="001972A2">
        <w:t xml:space="preserve"> </w:t>
      </w:r>
    </w:p>
    <w:p w:rsidR="00C51D9E" w:rsidRDefault="00AF0BD8" w:rsidP="00AD5F03">
      <w:r>
        <w:t xml:space="preserve">IntelliSense displays its popup list as you type in code, filtering its items to reflect the changes made to the token being typed. Once displayed, the Up and Down arrow keys can be used to navigate the suggestion list. The currently selected suggestion can be inserted at caret location by </w:t>
      </w:r>
      <w:r w:rsidR="002F4C63">
        <w:t xml:space="preserve">pressing the Tab key, while the Escape key closes the popup. </w:t>
      </w:r>
    </w:p>
    <w:p w:rsidR="00817DDB" w:rsidRPr="00817DDB" w:rsidRDefault="002F4C63" w:rsidP="002F4C63">
      <w:r>
        <w:t>The suggestion list may contain items of the following types:</w:t>
      </w:r>
    </w:p>
    <w:p w:rsidR="007D44E4" w:rsidRDefault="007D44E4" w:rsidP="007D675D">
      <w:pPr>
        <w:pStyle w:val="ListParagraph"/>
        <w:numPr>
          <w:ilvl w:val="0"/>
          <w:numId w:val="2"/>
        </w:numPr>
      </w:pPr>
      <w:r w:rsidRPr="002F4C63">
        <w:t>Commands</w:t>
      </w:r>
      <w:r>
        <w:t xml:space="preserve"> – Descriptions include command alias, description, number of parameters, command source and return type. </w:t>
      </w:r>
      <w:r w:rsidR="00107C1F">
        <w:t xml:space="preserve">Commands that require a </w:t>
      </w:r>
      <w:r>
        <w:t xml:space="preserve">calling reference </w:t>
      </w:r>
      <w:r w:rsidR="00107C1F">
        <w:t xml:space="preserve">are only displayed when the dot operator is used on a valid </w:t>
      </w:r>
      <w:r w:rsidR="00792DDF">
        <w:t>reference.</w:t>
      </w:r>
    </w:p>
    <w:p w:rsidR="00B027D2" w:rsidRPr="00B027D2" w:rsidRDefault="00B027D2" w:rsidP="007D675D">
      <w:pPr>
        <w:pStyle w:val="ListParagraph"/>
        <w:numPr>
          <w:ilvl w:val="0"/>
          <w:numId w:val="2"/>
        </w:numPr>
      </w:pPr>
      <w:r w:rsidRPr="002F4C63">
        <w:t>Variables</w:t>
      </w:r>
      <w:r>
        <w:t xml:space="preserve"> – Descriptions include </w:t>
      </w:r>
      <w:r w:rsidR="00107C1F">
        <w:t xml:space="preserve">their type and any </w:t>
      </w:r>
      <w:r>
        <w:t xml:space="preserve">comments </w:t>
      </w:r>
      <w:r w:rsidR="00107C1F">
        <w:t xml:space="preserve">that </w:t>
      </w:r>
      <w:r>
        <w:t>following th</w:t>
      </w:r>
      <w:r w:rsidR="00107C1F">
        <w:t>eir declaration.</w:t>
      </w:r>
    </w:p>
    <w:p w:rsidR="00B027D2" w:rsidRDefault="00B027D2" w:rsidP="007D675D">
      <w:pPr>
        <w:pStyle w:val="ListParagraph"/>
        <w:numPr>
          <w:ilvl w:val="0"/>
          <w:numId w:val="2"/>
        </w:numPr>
      </w:pPr>
      <w:r w:rsidRPr="002F4C63">
        <w:t>Quests</w:t>
      </w:r>
      <w:r>
        <w:t xml:space="preserve"> – Descriptions include the name field of the quest and the editorID of the quest script, if any.</w:t>
      </w:r>
    </w:p>
    <w:p w:rsidR="00F9607F" w:rsidRDefault="00F9607F" w:rsidP="007D675D">
      <w:pPr>
        <w:pStyle w:val="ListParagraph"/>
        <w:numPr>
          <w:ilvl w:val="0"/>
          <w:numId w:val="2"/>
        </w:numPr>
      </w:pPr>
      <w:r w:rsidRPr="002F4C63">
        <w:t xml:space="preserve">User Defined Functions – </w:t>
      </w:r>
      <w:r w:rsidR="00107C1F">
        <w:t xml:space="preserve">Consider </w:t>
      </w:r>
      <w:r>
        <w:t>the following UDF script</w:t>
      </w:r>
      <w:r w:rsidR="00107C1F">
        <w:t>:</w:t>
      </w:r>
    </w:p>
    <w:p w:rsidR="00F9607F" w:rsidRPr="00107C1F" w:rsidRDefault="00F9607F" w:rsidP="00F9607F">
      <w:pPr>
        <w:pStyle w:val="ListParagraph"/>
        <w:ind w:left="2160" w:firstLine="0"/>
        <w:rPr>
          <w:rFonts w:ascii="Consolas" w:hAnsi="Consolas" w:cs="Consolas"/>
          <w:sz w:val="18"/>
          <w:szCs w:val="18"/>
        </w:rPr>
      </w:pPr>
      <w:proofErr w:type="spellStart"/>
      <w:r w:rsidRPr="00107C1F">
        <w:rPr>
          <w:rFonts w:ascii="Consolas" w:hAnsi="Consolas" w:cs="Consolas"/>
          <w:sz w:val="18"/>
          <w:szCs w:val="18"/>
        </w:rPr>
        <w:t>Scn</w:t>
      </w:r>
      <w:proofErr w:type="spellEnd"/>
      <w:r w:rsidRPr="00107C1F">
        <w:rPr>
          <w:rFonts w:ascii="Consolas" w:hAnsi="Consolas" w:cs="Consolas"/>
          <w:sz w:val="18"/>
          <w:szCs w:val="18"/>
        </w:rPr>
        <w:t xml:space="preserve"> </w:t>
      </w:r>
      <w:proofErr w:type="spellStart"/>
      <w:r w:rsidR="00107C1F">
        <w:rPr>
          <w:rFonts w:ascii="Consolas" w:hAnsi="Consolas" w:cs="Consolas"/>
          <w:sz w:val="18"/>
          <w:szCs w:val="18"/>
        </w:rPr>
        <w:t>SampleUDFScript</w:t>
      </w:r>
      <w:proofErr w:type="spellEnd"/>
    </w:p>
    <w:p w:rsidR="00165559" w:rsidRPr="00107C1F" w:rsidRDefault="00165559" w:rsidP="00F9607F">
      <w:pPr>
        <w:pStyle w:val="ListParagraph"/>
        <w:ind w:left="2160" w:firstLine="0"/>
        <w:rPr>
          <w:rFonts w:ascii="Consolas" w:hAnsi="Consolas" w:cs="Consolas"/>
          <w:sz w:val="18"/>
          <w:szCs w:val="18"/>
        </w:rPr>
      </w:pP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 xml:space="preserve">; </w:t>
      </w:r>
      <w:proofErr w:type="gramStart"/>
      <w:r w:rsidRPr="00107C1F">
        <w:rPr>
          <w:rFonts w:ascii="Consolas" w:hAnsi="Consolas" w:cs="Consolas"/>
          <w:sz w:val="18"/>
          <w:szCs w:val="18"/>
        </w:rPr>
        <w:t>this</w:t>
      </w:r>
      <w:proofErr w:type="gramEnd"/>
      <w:r w:rsidRPr="00107C1F">
        <w:rPr>
          <w:rFonts w:ascii="Consolas" w:hAnsi="Consolas" w:cs="Consolas"/>
          <w:sz w:val="18"/>
          <w:szCs w:val="18"/>
        </w:rPr>
        <w:t xml:space="preserve"> is an UDF script</w:t>
      </w: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lastRenderedPageBreak/>
        <w:t xml:space="preserve">; </w:t>
      </w:r>
      <w:proofErr w:type="gramStart"/>
      <w:r w:rsidRPr="00107C1F">
        <w:rPr>
          <w:rFonts w:ascii="Consolas" w:hAnsi="Consolas" w:cs="Consolas"/>
          <w:sz w:val="18"/>
          <w:szCs w:val="18"/>
        </w:rPr>
        <w:t>some</w:t>
      </w:r>
      <w:proofErr w:type="gramEnd"/>
      <w:r w:rsidRPr="00107C1F">
        <w:rPr>
          <w:rFonts w:ascii="Consolas" w:hAnsi="Consolas" w:cs="Consolas"/>
          <w:sz w:val="18"/>
          <w:szCs w:val="18"/>
        </w:rPr>
        <w:t xml:space="preserve"> text – foo</w:t>
      </w: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 xml:space="preserve">; </w:t>
      </w:r>
      <w:proofErr w:type="gramStart"/>
      <w:r w:rsidRPr="00107C1F">
        <w:rPr>
          <w:rFonts w:ascii="Consolas" w:hAnsi="Consolas" w:cs="Consolas"/>
          <w:sz w:val="18"/>
          <w:szCs w:val="18"/>
        </w:rPr>
        <w:t>more</w:t>
      </w:r>
      <w:proofErr w:type="gramEnd"/>
      <w:r w:rsidRPr="00107C1F">
        <w:rPr>
          <w:rFonts w:ascii="Consolas" w:hAnsi="Consolas" w:cs="Consolas"/>
          <w:sz w:val="18"/>
          <w:szCs w:val="18"/>
        </w:rPr>
        <w:t xml:space="preserve"> foo</w:t>
      </w:r>
    </w:p>
    <w:p w:rsidR="00165559" w:rsidRPr="00107C1F" w:rsidRDefault="00165559" w:rsidP="00F9607F">
      <w:pPr>
        <w:pStyle w:val="ListParagraph"/>
        <w:ind w:left="2160" w:firstLine="0"/>
        <w:rPr>
          <w:rFonts w:ascii="Consolas" w:hAnsi="Consolas" w:cs="Consolas"/>
          <w:sz w:val="18"/>
          <w:szCs w:val="18"/>
        </w:rPr>
      </w:pP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 xml:space="preserve">Short sArg1 </w:t>
      </w:r>
      <w:r w:rsidRPr="00107C1F">
        <w:rPr>
          <w:rFonts w:ascii="Consolas" w:hAnsi="Consolas" w:cs="Consolas"/>
          <w:sz w:val="18"/>
          <w:szCs w:val="18"/>
        </w:rPr>
        <w:tab/>
        <w:t xml:space="preserve">; </w:t>
      </w:r>
      <w:proofErr w:type="gramStart"/>
      <w:r w:rsidRPr="00107C1F">
        <w:rPr>
          <w:rFonts w:ascii="Consolas" w:hAnsi="Consolas" w:cs="Consolas"/>
          <w:sz w:val="18"/>
          <w:szCs w:val="18"/>
        </w:rPr>
        <w:t>Some</w:t>
      </w:r>
      <w:proofErr w:type="gramEnd"/>
      <w:r w:rsidRPr="00107C1F">
        <w:rPr>
          <w:rFonts w:ascii="Consolas" w:hAnsi="Consolas" w:cs="Consolas"/>
          <w:sz w:val="18"/>
          <w:szCs w:val="18"/>
        </w:rPr>
        <w:t xml:space="preserve"> </w:t>
      </w:r>
      <w:proofErr w:type="spellStart"/>
      <w:r w:rsidRPr="00107C1F">
        <w:rPr>
          <w:rFonts w:ascii="Consolas" w:hAnsi="Consolas" w:cs="Consolas"/>
          <w:sz w:val="18"/>
          <w:szCs w:val="18"/>
        </w:rPr>
        <w:t>arg</w:t>
      </w:r>
      <w:proofErr w:type="spellEnd"/>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Float fArg2</w:t>
      </w:r>
      <w:r w:rsidRPr="00107C1F">
        <w:rPr>
          <w:rFonts w:ascii="Consolas" w:hAnsi="Consolas" w:cs="Consolas"/>
          <w:sz w:val="18"/>
          <w:szCs w:val="18"/>
        </w:rPr>
        <w:tab/>
        <w:t xml:space="preserve">; </w:t>
      </w:r>
      <w:proofErr w:type="gramStart"/>
      <w:r w:rsidRPr="00107C1F">
        <w:rPr>
          <w:rFonts w:ascii="Consolas" w:hAnsi="Consolas" w:cs="Consolas"/>
          <w:sz w:val="18"/>
          <w:szCs w:val="18"/>
        </w:rPr>
        <w:t>Another</w:t>
      </w:r>
      <w:proofErr w:type="gramEnd"/>
      <w:r w:rsidRPr="00107C1F">
        <w:rPr>
          <w:rFonts w:ascii="Consolas" w:hAnsi="Consolas" w:cs="Consolas"/>
          <w:sz w:val="18"/>
          <w:szCs w:val="18"/>
        </w:rPr>
        <w:t xml:space="preserve"> </w:t>
      </w:r>
      <w:proofErr w:type="spellStart"/>
      <w:r w:rsidRPr="00107C1F">
        <w:rPr>
          <w:rFonts w:ascii="Consolas" w:hAnsi="Consolas" w:cs="Consolas"/>
          <w:sz w:val="18"/>
          <w:szCs w:val="18"/>
        </w:rPr>
        <w:t>arg</w:t>
      </w:r>
      <w:proofErr w:type="spellEnd"/>
    </w:p>
    <w:p w:rsidR="00165559" w:rsidRPr="00107C1F" w:rsidRDefault="00165559" w:rsidP="00F9607F">
      <w:pPr>
        <w:pStyle w:val="ListParagraph"/>
        <w:ind w:left="2160" w:firstLine="0"/>
        <w:rPr>
          <w:rFonts w:ascii="Consolas" w:hAnsi="Consolas" w:cs="Consolas"/>
          <w:sz w:val="18"/>
          <w:szCs w:val="18"/>
        </w:rPr>
      </w:pP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 xml:space="preserve">Begin </w:t>
      </w:r>
      <w:r w:rsidR="00107C1F">
        <w:rPr>
          <w:rFonts w:ascii="Consolas" w:hAnsi="Consolas" w:cs="Consolas"/>
          <w:sz w:val="18"/>
          <w:szCs w:val="18"/>
        </w:rPr>
        <w:t>F</w:t>
      </w:r>
      <w:r w:rsidRPr="00107C1F">
        <w:rPr>
          <w:rFonts w:ascii="Consolas" w:hAnsi="Consolas" w:cs="Consolas"/>
          <w:sz w:val="18"/>
          <w:szCs w:val="18"/>
        </w:rPr>
        <w:t>unction {sArg1 fArg2}</w:t>
      </w: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ab/>
        <w:t xml:space="preserve">Let </w:t>
      </w:r>
      <w:proofErr w:type="gramStart"/>
      <w:r w:rsidRPr="00107C1F">
        <w:rPr>
          <w:rFonts w:ascii="Consolas" w:hAnsi="Consolas" w:cs="Consolas"/>
          <w:sz w:val="18"/>
          <w:szCs w:val="18"/>
        </w:rPr>
        <w:t>sArg1 :</w:t>
      </w:r>
      <w:proofErr w:type="gramEnd"/>
      <w:r w:rsidRPr="00107C1F">
        <w:rPr>
          <w:rFonts w:ascii="Consolas" w:hAnsi="Consolas" w:cs="Consolas"/>
          <w:sz w:val="18"/>
          <w:szCs w:val="18"/>
        </w:rPr>
        <w:t>= 111</w:t>
      </w: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ab/>
      </w:r>
      <w:proofErr w:type="spellStart"/>
      <w:r w:rsidRPr="00107C1F">
        <w:rPr>
          <w:rFonts w:ascii="Consolas" w:hAnsi="Consolas" w:cs="Consolas"/>
          <w:sz w:val="18"/>
          <w:szCs w:val="18"/>
        </w:rPr>
        <w:t>Set</w:t>
      </w:r>
      <w:r w:rsidR="00107C1F">
        <w:rPr>
          <w:rFonts w:ascii="Consolas" w:hAnsi="Consolas" w:cs="Consolas"/>
          <w:sz w:val="18"/>
          <w:szCs w:val="18"/>
        </w:rPr>
        <w:t>F</w:t>
      </w:r>
      <w:r w:rsidRPr="00107C1F">
        <w:rPr>
          <w:rFonts w:ascii="Consolas" w:hAnsi="Consolas" w:cs="Consolas"/>
          <w:sz w:val="18"/>
          <w:szCs w:val="18"/>
        </w:rPr>
        <w:t>unction</w:t>
      </w:r>
      <w:r w:rsidR="00107C1F">
        <w:rPr>
          <w:rFonts w:ascii="Consolas" w:hAnsi="Consolas" w:cs="Consolas"/>
          <w:sz w:val="18"/>
          <w:szCs w:val="18"/>
        </w:rPr>
        <w:t>V</w:t>
      </w:r>
      <w:r w:rsidRPr="00107C1F">
        <w:rPr>
          <w:rFonts w:ascii="Consolas" w:hAnsi="Consolas" w:cs="Consolas"/>
          <w:sz w:val="18"/>
          <w:szCs w:val="18"/>
        </w:rPr>
        <w:t>alue</w:t>
      </w:r>
      <w:proofErr w:type="spellEnd"/>
      <w:r w:rsidRPr="00107C1F">
        <w:rPr>
          <w:rFonts w:ascii="Consolas" w:hAnsi="Consolas" w:cs="Consolas"/>
          <w:sz w:val="18"/>
          <w:szCs w:val="18"/>
        </w:rPr>
        <w:t xml:space="preserve"> sArg1</w:t>
      </w:r>
    </w:p>
    <w:p w:rsidR="00045C0A" w:rsidRPr="00107C1F" w:rsidRDefault="00165559" w:rsidP="00045C0A">
      <w:pPr>
        <w:pStyle w:val="ListParagraph"/>
        <w:ind w:left="2160" w:firstLine="0"/>
        <w:rPr>
          <w:rFonts w:ascii="Consolas" w:hAnsi="Consolas" w:cs="Consolas"/>
          <w:sz w:val="18"/>
          <w:szCs w:val="18"/>
        </w:rPr>
      </w:pPr>
      <w:r w:rsidRPr="00107C1F">
        <w:rPr>
          <w:rFonts w:ascii="Consolas" w:hAnsi="Consolas" w:cs="Consolas"/>
          <w:sz w:val="18"/>
          <w:szCs w:val="18"/>
        </w:rPr>
        <w:t>End</w:t>
      </w:r>
    </w:p>
    <w:p w:rsidR="00C74D1D" w:rsidRDefault="00165559" w:rsidP="00C74D1D">
      <w:pPr>
        <w:ind w:left="720"/>
      </w:pPr>
      <w:r>
        <w:t>The description will include the comment text b</w:t>
      </w:r>
      <w:r w:rsidR="00045C0A">
        <w:t>et</w:t>
      </w:r>
      <w:r>
        <w:t>ween</w:t>
      </w:r>
      <w:r w:rsidR="00C74D1D">
        <w:t xml:space="preserve"> the script name declaration and the first local variable’s. Arguments are treated as variables and enumerated. And finally, the return type of the UDF is stated.</w:t>
      </w:r>
    </w:p>
    <w:p w:rsidR="00C74D1D" w:rsidRDefault="007D44E4" w:rsidP="00107C1F">
      <w:r>
        <w:t xml:space="preserve">IntelliSense </w:t>
      </w:r>
      <w:r w:rsidR="00107C1F">
        <w:t>supports the following context specific triggers</w:t>
      </w:r>
      <w:r>
        <w:t>:</w:t>
      </w:r>
    </w:p>
    <w:p w:rsidR="007D44E4" w:rsidRDefault="007D44E4" w:rsidP="007D675D">
      <w:pPr>
        <w:pStyle w:val="ListParagraph"/>
        <w:numPr>
          <w:ilvl w:val="0"/>
          <w:numId w:val="3"/>
        </w:numPr>
      </w:pPr>
      <w:r w:rsidRPr="002158F3">
        <w:t>Set or Let</w:t>
      </w:r>
      <w:r>
        <w:t xml:space="preserve"> – </w:t>
      </w:r>
      <w:r w:rsidR="00107C1F">
        <w:t>Suggests</w:t>
      </w:r>
      <w:r w:rsidR="00C75BB7">
        <w:t xml:space="preserve"> local variables, global variables</w:t>
      </w:r>
      <w:r w:rsidR="00107C1F">
        <w:t xml:space="preserve"> and quests</w:t>
      </w:r>
      <w:r>
        <w:t>.</w:t>
      </w:r>
      <w:r w:rsidR="00045C0A">
        <w:br/>
      </w:r>
      <w:r w:rsidR="00045C0A">
        <w:rPr>
          <w:noProof/>
        </w:rPr>
        <w:drawing>
          <wp:inline distT="0" distB="0" distL="0" distR="0" wp14:anchorId="62048EFA" wp14:editId="63EDEF46">
            <wp:extent cx="3581400" cy="3486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81400" cy="3486150"/>
                    </a:xfrm>
                    <a:prstGeom prst="rect">
                      <a:avLst/>
                    </a:prstGeom>
                  </pic:spPr>
                </pic:pic>
              </a:graphicData>
            </a:graphic>
          </wp:inline>
        </w:drawing>
      </w:r>
    </w:p>
    <w:p w:rsidR="007D44E4" w:rsidRDefault="007D44E4" w:rsidP="007D675D">
      <w:pPr>
        <w:pStyle w:val="ListParagraph"/>
        <w:numPr>
          <w:ilvl w:val="0"/>
          <w:numId w:val="3"/>
        </w:numPr>
      </w:pPr>
      <w:r w:rsidRPr="002158F3">
        <w:t>Call</w:t>
      </w:r>
      <w:r>
        <w:t xml:space="preserve"> – </w:t>
      </w:r>
      <w:r w:rsidR="00107C1F">
        <w:t>Suggests</w:t>
      </w:r>
      <w:r>
        <w:t xml:space="preserve"> user defined functions.</w:t>
      </w:r>
      <w:r w:rsidR="00045C0A">
        <w:br/>
      </w:r>
      <w:r w:rsidR="00045C0A">
        <w:rPr>
          <w:noProof/>
        </w:rPr>
        <w:drawing>
          <wp:inline distT="0" distB="0" distL="0" distR="0" wp14:anchorId="693C5D1A" wp14:editId="4BCCA9B4">
            <wp:extent cx="6858000" cy="2076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858000" cy="2076450"/>
                    </a:xfrm>
                    <a:prstGeom prst="rect">
                      <a:avLst/>
                    </a:prstGeom>
                    <a:noFill/>
                    <a:ln>
                      <a:noFill/>
                    </a:ln>
                  </pic:spPr>
                </pic:pic>
              </a:graphicData>
            </a:graphic>
          </wp:inline>
        </w:drawing>
      </w:r>
    </w:p>
    <w:p w:rsidR="00045C0A" w:rsidRDefault="007D44E4" w:rsidP="007D675D">
      <w:pPr>
        <w:pStyle w:val="ListParagraph"/>
        <w:numPr>
          <w:ilvl w:val="0"/>
          <w:numId w:val="3"/>
        </w:numPr>
      </w:pPr>
      <w:r w:rsidRPr="002158F3">
        <w:t>Dot (.) –</w:t>
      </w:r>
      <w:r w:rsidR="00107C1F" w:rsidRPr="002158F3">
        <w:t xml:space="preserve"> Suggests</w:t>
      </w:r>
      <w:r w:rsidR="00107C1F">
        <w:t xml:space="preserve"> remote variables (variables in the script attached to the first operand) and script commands </w:t>
      </w:r>
      <w:r w:rsidR="00792DDF">
        <w:t>that require a calling reference</w:t>
      </w:r>
      <w:r w:rsidR="00CF132B">
        <w:t>.</w:t>
      </w:r>
      <w:r w:rsidR="00045C0A">
        <w:br/>
      </w:r>
      <w:r w:rsidR="00045C0A">
        <w:rPr>
          <w:noProof/>
        </w:rPr>
        <w:drawing>
          <wp:inline distT="0" distB="0" distL="0" distR="0" wp14:anchorId="27BA8BED" wp14:editId="3A96BB98">
            <wp:extent cx="5562600" cy="2095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62600" cy="2095500"/>
                    </a:xfrm>
                    <a:prstGeom prst="rect">
                      <a:avLst/>
                    </a:prstGeom>
                  </pic:spPr>
                </pic:pic>
              </a:graphicData>
            </a:graphic>
          </wp:inline>
        </w:drawing>
      </w:r>
    </w:p>
    <w:p w:rsidR="0068062F" w:rsidRDefault="001972A2" w:rsidP="00107C1F">
      <w:pPr>
        <w:ind w:left="360"/>
      </w:pPr>
      <w:r>
        <w:t xml:space="preserve">IntelliSense </w:t>
      </w:r>
      <w:r w:rsidR="00107C1F">
        <w:t xml:space="preserve">also </w:t>
      </w:r>
      <w:r>
        <w:t xml:space="preserve">allows for quick access to an object’s properties in the form of tooltips. Hovering the mouse pointer over a valid identifier will bring up a tooltip describing the object </w:t>
      </w:r>
      <w:r w:rsidR="00107C1F">
        <w:t>using</w:t>
      </w:r>
      <w:r>
        <w:t xml:space="preserve"> it.</w:t>
      </w:r>
    </w:p>
    <w:p w:rsidR="006602E5" w:rsidRDefault="00C75BB7" w:rsidP="006602E5">
      <w:pPr>
        <w:ind w:left="1440"/>
        <w:rPr>
          <w:rStyle w:val="BookTitle"/>
          <w:b w:val="0"/>
        </w:rPr>
      </w:pPr>
      <w:r>
        <w:rPr>
          <w:noProof/>
        </w:rPr>
        <w:drawing>
          <wp:inline distT="0" distB="0" distL="0" distR="0" wp14:anchorId="7C1CCEC4" wp14:editId="783540F1">
            <wp:extent cx="1905000"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05000" cy="1524000"/>
                    </a:xfrm>
                    <a:prstGeom prst="rect">
                      <a:avLst/>
                    </a:prstGeom>
                  </pic:spPr>
                </pic:pic>
              </a:graphicData>
            </a:graphic>
          </wp:inline>
        </w:drawing>
      </w:r>
    </w:p>
    <w:p w:rsidR="006602E5" w:rsidRDefault="006602E5" w:rsidP="006602E5">
      <w:pPr>
        <w:rPr>
          <w:rStyle w:val="BookTitle"/>
          <w:b w:val="0"/>
        </w:rPr>
      </w:pPr>
    </w:p>
    <w:p w:rsidR="006602E5" w:rsidRDefault="006602E5" w:rsidP="006602E5"/>
    <w:p w:rsidR="006602E5" w:rsidRPr="006602E5" w:rsidRDefault="006602E5" w:rsidP="006602E5">
      <w:pPr>
        <w:pStyle w:val="Subtitle"/>
        <w:rPr>
          <w:rStyle w:val="BookTitle"/>
          <w:b w:val="0"/>
          <w:bCs w:val="0"/>
          <w:smallCaps w:val="0"/>
          <w:spacing w:val="15"/>
        </w:rPr>
      </w:pPr>
      <w:r>
        <w:t>Script Validator</w:t>
      </w:r>
    </w:p>
    <w:p w:rsidR="00653A98" w:rsidRDefault="00653A98" w:rsidP="006602E5">
      <w:r>
        <w:t>The script validator catches errors that the vanilla script compiler doesn’t</w:t>
      </w:r>
      <w:r w:rsidR="006248D6">
        <w:t>, namely:</w:t>
      </w:r>
    </w:p>
    <w:p w:rsidR="008A2CFE" w:rsidRP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Invalid b</w:t>
      </w:r>
      <w:r w:rsidR="008A2CFE" w:rsidRPr="008A2CFE">
        <w:rPr>
          <w:rStyle w:val="BookTitle"/>
          <w:b w:val="0"/>
          <w:bCs w:val="0"/>
          <w:smallCaps w:val="0"/>
          <w:spacing w:val="0"/>
        </w:rPr>
        <w:t>lock</w:t>
      </w:r>
      <w:r w:rsidR="00116785">
        <w:rPr>
          <w:rStyle w:val="BookTitle"/>
          <w:b w:val="0"/>
          <w:bCs w:val="0"/>
          <w:smallCaps w:val="0"/>
          <w:spacing w:val="0"/>
        </w:rPr>
        <w:t xml:space="preserve"> </w:t>
      </w:r>
      <w:r w:rsidR="008A2CFE" w:rsidRPr="008A2CFE">
        <w:rPr>
          <w:rStyle w:val="BookTitle"/>
          <w:b w:val="0"/>
          <w:bCs w:val="0"/>
          <w:smallCaps w:val="0"/>
          <w:spacing w:val="0"/>
        </w:rPr>
        <w:t>type</w:t>
      </w:r>
      <w:r>
        <w:rPr>
          <w:rStyle w:val="BookTitle"/>
          <w:b w:val="0"/>
          <w:bCs w:val="0"/>
          <w:smallCaps w:val="0"/>
          <w:spacing w:val="0"/>
        </w:rPr>
        <w:t>s</w:t>
      </w:r>
      <w:r w:rsidR="008A2CFE" w:rsidRPr="008A2CFE">
        <w:rPr>
          <w:rStyle w:val="BookTitle"/>
          <w:b w:val="0"/>
          <w:bCs w:val="0"/>
          <w:smallCaps w:val="0"/>
          <w:spacing w:val="0"/>
        </w:rPr>
        <w:t xml:space="preserve"> </w:t>
      </w:r>
      <w:r>
        <w:rPr>
          <w:rStyle w:val="BookTitle"/>
          <w:b w:val="0"/>
          <w:bCs w:val="0"/>
          <w:smallCaps w:val="0"/>
          <w:spacing w:val="0"/>
        </w:rPr>
        <w:t>for non-object scripts.</w:t>
      </w:r>
    </w:p>
    <w:p w:rsidR="008A2CFE" w:rsidRP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S</w:t>
      </w:r>
      <w:r w:rsidR="008A2CFE" w:rsidRPr="008A2CFE">
        <w:rPr>
          <w:rStyle w:val="BookTitle"/>
          <w:b w:val="0"/>
          <w:bCs w:val="0"/>
          <w:smallCaps w:val="0"/>
          <w:spacing w:val="0"/>
        </w:rPr>
        <w:t>cript</w:t>
      </w:r>
      <w:r>
        <w:rPr>
          <w:rStyle w:val="BookTitle"/>
          <w:b w:val="0"/>
          <w:bCs w:val="0"/>
          <w:smallCaps w:val="0"/>
          <w:spacing w:val="0"/>
        </w:rPr>
        <w:t xml:space="preserve"> n</w:t>
      </w:r>
      <w:r w:rsidR="008A2CFE" w:rsidRPr="008A2CFE">
        <w:rPr>
          <w:rStyle w:val="BookTitle"/>
          <w:b w:val="0"/>
          <w:bCs w:val="0"/>
          <w:smallCaps w:val="0"/>
          <w:spacing w:val="0"/>
        </w:rPr>
        <w:t xml:space="preserve">ame </w:t>
      </w:r>
      <w:r>
        <w:rPr>
          <w:rStyle w:val="BookTitle"/>
          <w:b w:val="0"/>
          <w:bCs w:val="0"/>
          <w:smallCaps w:val="0"/>
          <w:spacing w:val="0"/>
        </w:rPr>
        <w:t>re-</w:t>
      </w:r>
      <w:r w:rsidR="008A2CFE" w:rsidRPr="008A2CFE">
        <w:rPr>
          <w:rStyle w:val="BookTitle"/>
          <w:b w:val="0"/>
          <w:bCs w:val="0"/>
          <w:smallCaps w:val="0"/>
          <w:spacing w:val="0"/>
        </w:rPr>
        <w:t>declaration</w:t>
      </w:r>
      <w:r>
        <w:rPr>
          <w:rStyle w:val="BookTitle"/>
          <w:b w:val="0"/>
          <w:bCs w:val="0"/>
          <w:smallCaps w:val="0"/>
          <w:spacing w:val="0"/>
        </w:rPr>
        <w:t>s.</w:t>
      </w:r>
    </w:p>
    <w:p w:rsidR="008A2CFE" w:rsidRPr="00F87CE5"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Superfluous expressions in commands.</w:t>
      </w:r>
    </w:p>
    <w:p w:rsidR="008A2CFE" w:rsidRP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Nested v</w:t>
      </w:r>
      <w:r w:rsidR="008A2CFE" w:rsidRPr="008A2CFE">
        <w:rPr>
          <w:rStyle w:val="BookTitle"/>
          <w:b w:val="0"/>
          <w:bCs w:val="0"/>
          <w:smallCaps w:val="0"/>
          <w:spacing w:val="0"/>
        </w:rPr>
        <w:t>ariable declaration</w:t>
      </w:r>
      <w:r>
        <w:rPr>
          <w:rStyle w:val="BookTitle"/>
          <w:b w:val="0"/>
          <w:bCs w:val="0"/>
          <w:smallCaps w:val="0"/>
          <w:spacing w:val="0"/>
        </w:rPr>
        <w:t>s.</w:t>
      </w:r>
    </w:p>
    <w:p w:rsidR="008A2CFE" w:rsidRP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 xml:space="preserve">Variable </w:t>
      </w:r>
      <w:r w:rsidRPr="008A2CFE">
        <w:rPr>
          <w:rStyle w:val="BookTitle"/>
          <w:b w:val="0"/>
          <w:bCs w:val="0"/>
          <w:smallCaps w:val="0"/>
          <w:spacing w:val="0"/>
        </w:rPr>
        <w:t>re</w:t>
      </w:r>
      <w:r>
        <w:rPr>
          <w:rStyle w:val="BookTitle"/>
          <w:b w:val="0"/>
          <w:bCs w:val="0"/>
          <w:smallCaps w:val="0"/>
          <w:spacing w:val="0"/>
        </w:rPr>
        <w:t>-</w:t>
      </w:r>
      <w:r w:rsidRPr="008A2CFE">
        <w:rPr>
          <w:rStyle w:val="BookTitle"/>
          <w:b w:val="0"/>
          <w:bCs w:val="0"/>
          <w:smallCaps w:val="0"/>
          <w:spacing w:val="0"/>
        </w:rPr>
        <w:t>declarations</w:t>
      </w:r>
      <w:r>
        <w:rPr>
          <w:rStyle w:val="BookTitle"/>
          <w:b w:val="0"/>
          <w:bCs w:val="0"/>
          <w:smallCaps w:val="0"/>
          <w:spacing w:val="0"/>
        </w:rPr>
        <w:t>.</w:t>
      </w:r>
    </w:p>
    <w:p w:rsid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Unreferenced variables.</w:t>
      </w:r>
    </w:p>
    <w:p w:rsidR="00B5247D" w:rsidRPr="00B5247D" w:rsidRDefault="00B5247D" w:rsidP="006248D6">
      <w:pPr>
        <w:rPr>
          <w:rStyle w:val="BookTitle"/>
          <w:b w:val="0"/>
          <w:bCs w:val="0"/>
          <w:smallCaps w:val="0"/>
          <w:spacing w:val="0"/>
        </w:rPr>
      </w:pPr>
      <w:r>
        <w:rPr>
          <w:rStyle w:val="BookTitle"/>
          <w:b w:val="0"/>
          <w:bCs w:val="0"/>
          <w:smallCaps w:val="0"/>
          <w:spacing w:val="0"/>
        </w:rPr>
        <w:t>The token parser expects operators, operands and function arguments to be delimited by one of the following characters</w:t>
      </w:r>
      <w:proofErr w:type="gramStart"/>
      <w:r>
        <w:rPr>
          <w:rStyle w:val="BookTitle"/>
          <w:b w:val="0"/>
          <w:bCs w:val="0"/>
          <w:smallCaps w:val="0"/>
          <w:spacing w:val="0"/>
        </w:rPr>
        <w:t xml:space="preserve">: </w:t>
      </w:r>
      <w:r w:rsidRPr="00B5247D">
        <w:rPr>
          <w:rFonts w:ascii="Consolas" w:hAnsi="Consolas" w:cs="Consolas"/>
        </w:rPr>
        <w:t>.</w:t>
      </w:r>
      <w:proofErr w:type="gramEnd"/>
      <w:r w:rsidRPr="00B5247D">
        <w:rPr>
          <w:rFonts w:ascii="Consolas" w:hAnsi="Consolas" w:cs="Consolas"/>
        </w:rPr>
        <w:t>, (){}[]\t</w:t>
      </w:r>
    </w:p>
    <w:p w:rsidR="006248D6" w:rsidRDefault="006248D6" w:rsidP="006248D6">
      <w:pPr>
        <w:pStyle w:val="Subtitle"/>
      </w:pPr>
    </w:p>
    <w:p w:rsidR="006248D6" w:rsidRDefault="006248D6" w:rsidP="006248D6">
      <w:pPr>
        <w:pStyle w:val="Subtitle"/>
      </w:pPr>
    </w:p>
    <w:p w:rsidR="006248D6" w:rsidRPr="006602E5" w:rsidRDefault="006248D6" w:rsidP="006248D6">
      <w:pPr>
        <w:pStyle w:val="Subtitle"/>
        <w:rPr>
          <w:rStyle w:val="BookTitle"/>
          <w:b w:val="0"/>
          <w:bCs w:val="0"/>
          <w:smallCaps w:val="0"/>
          <w:spacing w:val="15"/>
        </w:rPr>
      </w:pPr>
      <w:r>
        <w:lastRenderedPageBreak/>
        <w:t>Preprocessor</w:t>
      </w:r>
    </w:p>
    <w:p w:rsidR="00252ACB" w:rsidRDefault="002158F3" w:rsidP="006248D6">
      <w:r>
        <w:t>The script editor implements a</w:t>
      </w:r>
      <w:r w:rsidR="001932D6">
        <w:t xml:space="preserve"> preprocessor engine that </w:t>
      </w:r>
      <w:r w:rsidR="00C63E40">
        <w:t xml:space="preserve">allows </w:t>
      </w:r>
      <w:r>
        <w:t xml:space="preserve">users </w:t>
      </w:r>
      <w:r w:rsidR="00C63E40">
        <w:t>to use various preprocessor directives</w:t>
      </w:r>
      <w:r>
        <w:t>,</w:t>
      </w:r>
      <w:r w:rsidR="00C63E40">
        <w:t xml:space="preserve"> </w:t>
      </w:r>
      <w:r>
        <w:t xml:space="preserve">not unlike the </w:t>
      </w:r>
      <w:hyperlink r:id="rId31" w:history="1">
        <w:r w:rsidRPr="002158F3">
          <w:rPr>
            <w:rStyle w:val="Hyperlink"/>
          </w:rPr>
          <w:t>C preprocessor</w:t>
        </w:r>
      </w:hyperlink>
      <w:r w:rsidR="001F51C1">
        <w:t xml:space="preserve">. </w:t>
      </w:r>
      <w:r w:rsidR="003422C6">
        <w:t xml:space="preserve"> </w:t>
      </w:r>
      <w:r w:rsidR="003B2C7F">
        <w:t xml:space="preserve">All directive declarations/definitions need to be represented as comments. </w:t>
      </w:r>
      <w:r w:rsidR="003422C6">
        <w:t xml:space="preserve">Preprocessor directives are grouped in two: Single and multi-line directives. Single line directives </w:t>
      </w:r>
      <w:r w:rsidR="00252ACB">
        <w:t>do</w:t>
      </w:r>
      <w:r w:rsidR="003B2C7F">
        <w:t xml:space="preserve"> not exceed a line</w:t>
      </w:r>
      <w:r w:rsidR="00252ACB">
        <w:t xml:space="preserve"> of code</w:t>
      </w:r>
      <w:r w:rsidR="003B2C7F">
        <w:t xml:space="preserve"> in the text editor. Such directives use the ‘</w:t>
      </w:r>
      <w:r w:rsidR="003B2C7F" w:rsidRPr="003B2C7F">
        <w:rPr>
          <w:b/>
        </w:rPr>
        <w:t>#</w:t>
      </w:r>
      <w:r w:rsidR="003B2C7F">
        <w:t>’ character as their prefix. Multi-line directives, on the other hand, encompass multiple lines of code and must be prefixed with the ‘</w:t>
      </w:r>
      <w:r w:rsidR="003B2C7F" w:rsidRPr="003B2C7F">
        <w:rPr>
          <w:b/>
        </w:rPr>
        <w:t>@</w:t>
      </w:r>
      <w:r w:rsidR="003B2C7F">
        <w:t>’ character.</w:t>
      </w:r>
      <w:r w:rsidR="00252ACB">
        <w:t xml:space="preserve"> The multi-line argument/value needs to be enclosed in curly braces. </w:t>
      </w:r>
      <w:r w:rsidR="00255838">
        <w:t>Some</w:t>
      </w:r>
      <w:r w:rsidR="00252ACB">
        <w:t xml:space="preserve"> directives </w:t>
      </w:r>
      <w:r w:rsidR="00255838">
        <w:t xml:space="preserve">support </w:t>
      </w:r>
      <w:r w:rsidR="006731C2">
        <w:t xml:space="preserve">no more than one </w:t>
      </w:r>
      <w:r w:rsidR="00255838">
        <w:t>encoding type.</w:t>
      </w:r>
    </w:p>
    <w:p w:rsidR="00B5247D" w:rsidRDefault="003B2C7F" w:rsidP="00F2426E">
      <w:r>
        <w:t>For example:</w:t>
      </w:r>
    </w:p>
    <w:p w:rsidR="003B2C7F" w:rsidRPr="00B628B6" w:rsidRDefault="003B2C7F" w:rsidP="00B628B6">
      <w:pPr>
        <w:spacing w:after="0"/>
        <w:ind w:left="720"/>
        <w:rPr>
          <w:rStyle w:val="BookTitle"/>
          <w:rFonts w:ascii="Consolas" w:hAnsi="Consolas" w:cs="Consolas"/>
          <w:b w:val="0"/>
          <w:spacing w:val="0"/>
          <w:sz w:val="20"/>
          <w:szCs w:val="20"/>
        </w:rPr>
      </w:pPr>
      <w:proofErr w:type="gramStart"/>
      <w:r w:rsidRPr="00B628B6">
        <w:rPr>
          <w:rStyle w:val="BookTitle"/>
          <w:rFonts w:ascii="Consolas" w:hAnsi="Consolas" w:cs="Consolas"/>
          <w:b w:val="0"/>
          <w:spacing w:val="0"/>
          <w:sz w:val="20"/>
          <w:szCs w:val="20"/>
        </w:rPr>
        <w:t>;#</w:t>
      </w:r>
      <w:proofErr w:type="gramEnd"/>
      <w:r w:rsidRPr="00B628B6">
        <w:rPr>
          <w:rStyle w:val="BookTitle"/>
          <w:rFonts w:ascii="Consolas" w:hAnsi="Consolas" w:cs="Consolas"/>
          <w:b w:val="0"/>
          <w:spacing w:val="0"/>
          <w:sz w:val="20"/>
          <w:szCs w:val="20"/>
        </w:rPr>
        <w:t>DEFINE MACRO_FOO “FOO~POO”</w:t>
      </w:r>
    </w:p>
    <w:p w:rsidR="00F2426E" w:rsidRPr="00B628B6" w:rsidRDefault="00F2426E" w:rsidP="00B628B6">
      <w:pPr>
        <w:spacing w:after="0"/>
        <w:ind w:left="720"/>
        <w:rPr>
          <w:rStyle w:val="BookTitle"/>
          <w:rFonts w:ascii="Consolas" w:hAnsi="Consolas" w:cs="Consolas"/>
          <w:b w:val="0"/>
          <w:spacing w:val="0"/>
          <w:sz w:val="20"/>
          <w:szCs w:val="20"/>
        </w:rPr>
      </w:pPr>
    </w:p>
    <w:p w:rsidR="003B2C7F" w:rsidRPr="00B628B6" w:rsidRDefault="003B2C7F" w:rsidP="00B628B6">
      <w:pPr>
        <w:spacing w:after="0"/>
        <w:ind w:left="720"/>
        <w:rPr>
          <w:rStyle w:val="BookTitle"/>
          <w:rFonts w:ascii="Consolas" w:hAnsi="Consolas" w:cs="Consolas"/>
          <w:b w:val="0"/>
          <w:spacing w:val="0"/>
          <w:sz w:val="20"/>
          <w:szCs w:val="20"/>
        </w:rPr>
      </w:pPr>
      <w:proofErr w:type="gramStart"/>
      <w:r w:rsidRPr="00B628B6">
        <w:rPr>
          <w:rStyle w:val="BookTitle"/>
          <w:rFonts w:ascii="Consolas" w:hAnsi="Consolas" w:cs="Consolas"/>
          <w:b w:val="0"/>
          <w:spacing w:val="0"/>
          <w:sz w:val="20"/>
          <w:szCs w:val="20"/>
        </w:rPr>
        <w:t>;@IF</w:t>
      </w:r>
      <w:proofErr w:type="gramEnd"/>
      <w:r w:rsidRPr="00B628B6">
        <w:rPr>
          <w:rStyle w:val="BookTitle"/>
          <w:rFonts w:ascii="Consolas" w:hAnsi="Consolas" w:cs="Consolas"/>
          <w:b w:val="0"/>
          <w:spacing w:val="0"/>
          <w:sz w:val="20"/>
          <w:szCs w:val="20"/>
        </w:rPr>
        <w:t xml:space="preserve"> (MACRO_FOO != 123.222 || (MACRO_FOO &lt; 10 &amp;&amp; MACRO_FOO &gt; 4.2))</w:t>
      </w:r>
    </w:p>
    <w:p w:rsidR="003B2C7F" w:rsidRPr="00B628B6" w:rsidRDefault="003B2C7F" w:rsidP="00B628B6">
      <w:pPr>
        <w:spacing w:after="0"/>
        <w:ind w:left="720"/>
        <w:rPr>
          <w:rStyle w:val="BookTitle"/>
          <w:rFonts w:ascii="Consolas" w:hAnsi="Consolas" w:cs="Consolas"/>
          <w:b w:val="0"/>
          <w:spacing w:val="0"/>
          <w:sz w:val="20"/>
          <w:szCs w:val="20"/>
        </w:rPr>
      </w:pPr>
      <w:r w:rsidRPr="00B628B6">
        <w:rPr>
          <w:rStyle w:val="BookTitle"/>
          <w:rFonts w:ascii="Consolas" w:hAnsi="Consolas" w:cs="Consolas"/>
          <w:b w:val="0"/>
          <w:spacing w:val="0"/>
          <w:sz w:val="20"/>
          <w:szCs w:val="20"/>
        </w:rPr>
        <w:t>;{</w:t>
      </w:r>
    </w:p>
    <w:p w:rsidR="003B2C7F" w:rsidRPr="00B628B6" w:rsidRDefault="003B2C7F" w:rsidP="00B628B6">
      <w:pPr>
        <w:spacing w:after="0"/>
        <w:ind w:left="720"/>
        <w:rPr>
          <w:rStyle w:val="BookTitle"/>
          <w:rFonts w:ascii="Consolas" w:hAnsi="Consolas" w:cs="Consolas"/>
          <w:b w:val="0"/>
          <w:spacing w:val="0"/>
          <w:sz w:val="20"/>
          <w:szCs w:val="20"/>
        </w:rPr>
      </w:pPr>
      <w:r w:rsidRPr="00B628B6">
        <w:rPr>
          <w:rStyle w:val="BookTitle"/>
          <w:rFonts w:ascii="Consolas" w:hAnsi="Consolas" w:cs="Consolas"/>
          <w:b w:val="0"/>
          <w:spacing w:val="0"/>
          <w:sz w:val="20"/>
          <w:szCs w:val="20"/>
        </w:rPr>
        <w:t>;</w:t>
      </w:r>
      <w:r w:rsidR="00D00EF4" w:rsidRPr="00B628B6">
        <w:rPr>
          <w:rStyle w:val="BookTitle"/>
          <w:rFonts w:ascii="Consolas" w:hAnsi="Consolas" w:cs="Consolas"/>
          <w:b w:val="0"/>
          <w:spacing w:val="0"/>
          <w:sz w:val="20"/>
          <w:szCs w:val="20"/>
        </w:rPr>
        <w:tab/>
      </w:r>
      <w:r w:rsidRPr="00B628B6">
        <w:rPr>
          <w:rStyle w:val="BookTitle"/>
          <w:rFonts w:ascii="Consolas" w:hAnsi="Consolas" w:cs="Consolas"/>
          <w:b w:val="0"/>
          <w:spacing w:val="0"/>
          <w:sz w:val="20"/>
          <w:szCs w:val="20"/>
        </w:rPr>
        <w:t>PRINT “MACRO CONDITION EVALUATED</w:t>
      </w:r>
      <w:r w:rsidR="00D00EF4" w:rsidRPr="00B628B6">
        <w:rPr>
          <w:rStyle w:val="BookTitle"/>
          <w:rFonts w:ascii="Consolas" w:hAnsi="Consolas" w:cs="Consolas"/>
          <w:b w:val="0"/>
          <w:spacing w:val="0"/>
          <w:sz w:val="20"/>
          <w:szCs w:val="20"/>
        </w:rPr>
        <w:t xml:space="preserve"> AS</w:t>
      </w:r>
      <w:r w:rsidRPr="00B628B6">
        <w:rPr>
          <w:rStyle w:val="BookTitle"/>
          <w:rFonts w:ascii="Consolas" w:hAnsi="Consolas" w:cs="Consolas"/>
          <w:b w:val="0"/>
          <w:spacing w:val="0"/>
          <w:sz w:val="20"/>
          <w:szCs w:val="20"/>
        </w:rPr>
        <w:t xml:space="preserve"> TRUE!”</w:t>
      </w:r>
    </w:p>
    <w:p w:rsidR="003B2C7F" w:rsidRPr="00B628B6" w:rsidRDefault="003B2C7F" w:rsidP="00B628B6">
      <w:pPr>
        <w:spacing w:after="0"/>
        <w:ind w:left="720"/>
        <w:rPr>
          <w:rStyle w:val="BookTitle"/>
          <w:rFonts w:ascii="Consolas" w:hAnsi="Consolas" w:cs="Consolas"/>
          <w:b w:val="0"/>
          <w:spacing w:val="0"/>
          <w:sz w:val="20"/>
          <w:szCs w:val="20"/>
        </w:rPr>
      </w:pPr>
      <w:r w:rsidRPr="00B628B6">
        <w:rPr>
          <w:rStyle w:val="BookTitle"/>
          <w:rFonts w:ascii="Consolas" w:hAnsi="Consolas" w:cs="Consolas"/>
          <w:b w:val="0"/>
          <w:spacing w:val="0"/>
          <w:sz w:val="20"/>
          <w:szCs w:val="20"/>
        </w:rPr>
        <w:t>;}</w:t>
      </w:r>
    </w:p>
    <w:p w:rsidR="00B628B6" w:rsidRDefault="00B628B6" w:rsidP="00B628B6">
      <w:pPr>
        <w:pStyle w:val="NoSpacing"/>
        <w:rPr>
          <w:sz w:val="18"/>
          <w:szCs w:val="18"/>
        </w:rPr>
      </w:pPr>
    </w:p>
    <w:p w:rsidR="00B628B6" w:rsidRDefault="003B2C7F" w:rsidP="00B628B6">
      <w:pPr>
        <w:spacing w:after="0"/>
      </w:pPr>
      <w:r w:rsidRPr="00F2426E">
        <w:t>D</w:t>
      </w:r>
      <w:r w:rsidR="00CB5BA2" w:rsidRPr="00F2426E">
        <w:t>efine</w:t>
      </w:r>
      <w:r w:rsidR="00CB5BA2">
        <w:t xml:space="preserve"> – Defines a preprocessor macro, simil</w:t>
      </w:r>
      <w:r w:rsidR="00F2426E">
        <w:t>ar to C</w:t>
      </w:r>
      <w:r w:rsidR="00252ACB">
        <w:t>’</w:t>
      </w:r>
      <w:r w:rsidR="00F2426E">
        <w:t>s</w:t>
      </w:r>
      <w:r w:rsidR="00CB5BA2">
        <w:t xml:space="preserve">. Macro </w:t>
      </w:r>
      <w:r w:rsidR="00252ACB">
        <w:t>identifiers</w:t>
      </w:r>
      <w:r w:rsidR="00CB5BA2">
        <w:t xml:space="preserve"> can only contain alpha-</w:t>
      </w:r>
      <w:r w:rsidR="00CB5BA2" w:rsidRPr="00CB5BA2">
        <w:t>numeric</w:t>
      </w:r>
      <w:r w:rsidR="00606232">
        <w:t xml:space="preserve"> characters</w:t>
      </w:r>
      <w:r w:rsidR="00CB5BA2" w:rsidRPr="00CB5BA2">
        <w:t xml:space="preserve"> and underscores</w:t>
      </w:r>
      <w:r w:rsidR="00606232">
        <w:t>,</w:t>
      </w:r>
      <w:r w:rsidR="00252ACB">
        <w:t xml:space="preserve"> and are case sensitive</w:t>
      </w:r>
      <w:r w:rsidR="00CB5BA2">
        <w:t xml:space="preserve">. They </w:t>
      </w:r>
      <w:r w:rsidR="00CB5BA2" w:rsidRPr="00CB5BA2">
        <w:t>must be delimited with one of the following chars t</w:t>
      </w:r>
      <w:r w:rsidR="00D67D4B">
        <w:t>o be recognized</w:t>
      </w:r>
      <w:proofErr w:type="gramStart"/>
      <w:r w:rsidR="00D67D4B">
        <w:t xml:space="preserve">: </w:t>
      </w:r>
      <w:r w:rsidR="00D67D4B" w:rsidRPr="00B628B6">
        <w:rPr>
          <w:rFonts w:ascii="Consolas" w:hAnsi="Consolas" w:cs="Consolas"/>
        </w:rPr>
        <w:t>.</w:t>
      </w:r>
      <w:proofErr w:type="gramEnd"/>
      <w:r w:rsidR="00D67D4B" w:rsidRPr="00B628B6">
        <w:rPr>
          <w:rFonts w:ascii="Consolas" w:hAnsi="Consolas" w:cs="Consolas"/>
        </w:rPr>
        <w:t xml:space="preserve">, </w:t>
      </w:r>
      <w:r w:rsidR="00CB5BA2" w:rsidRPr="00B628B6">
        <w:rPr>
          <w:rFonts w:ascii="Consolas" w:hAnsi="Consolas" w:cs="Consolas"/>
        </w:rPr>
        <w:t>(){}[]</w:t>
      </w:r>
      <w:r w:rsidR="00D67D4B" w:rsidRPr="00B628B6">
        <w:rPr>
          <w:rFonts w:ascii="Consolas" w:hAnsi="Consolas" w:cs="Consolas"/>
        </w:rPr>
        <w:t xml:space="preserve">\t. </w:t>
      </w:r>
      <w:r w:rsidR="00D67D4B">
        <w:t xml:space="preserve">Macro values </w:t>
      </w:r>
      <w:r w:rsidR="00F2426E">
        <w:t xml:space="preserve">themselves </w:t>
      </w:r>
      <w:r w:rsidR="00D67D4B">
        <w:t xml:space="preserve">can </w:t>
      </w:r>
      <w:r w:rsidR="00F2426E">
        <w:t>contain any character</w:t>
      </w:r>
      <w:r w:rsidR="00D67D4B">
        <w:t>.</w:t>
      </w:r>
      <w:r w:rsidR="0032025D">
        <w:t xml:space="preserve"> They can be used in any context as the preprocessor simply replaces the macro identifier with its value before compilation. For instance,</w:t>
      </w:r>
    </w:p>
    <w:p w:rsidR="00B628B6" w:rsidRDefault="00B628B6" w:rsidP="00B628B6">
      <w:pPr>
        <w:spacing w:after="0"/>
      </w:pP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Pr="00B628B6">
        <w:rPr>
          <w:rStyle w:val="BookTitle"/>
          <w:rFonts w:ascii="Consolas" w:hAnsi="Consolas" w:cs="Consolas"/>
          <w:b w:val="0"/>
          <w:bCs w:val="0"/>
          <w:smallCaps w:val="0"/>
          <w:spacing w:val="0"/>
          <w:sz w:val="20"/>
          <w:szCs w:val="20"/>
        </w:rPr>
        <w:t>define _DEBUG 1</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_DEBUG</w:t>
      </w:r>
    </w:p>
    <w:p w:rsidR="00B628B6" w:rsidRPr="00B628B6" w:rsidRDefault="00B628B6" w:rsidP="00B628B6">
      <w:pPr>
        <w:spacing w:after="0"/>
        <w:ind w:left="720" w:firstLine="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print</w:t>
      </w:r>
      <w:proofErr w:type="gramEnd"/>
      <w:r w:rsidRPr="00B628B6">
        <w:rPr>
          <w:rStyle w:val="BookTitle"/>
          <w:rFonts w:ascii="Consolas" w:hAnsi="Consolas" w:cs="Consolas"/>
          <w:b w:val="0"/>
          <w:bCs w:val="0"/>
          <w:smallCaps w:val="0"/>
          <w:spacing w:val="0"/>
          <w:sz w:val="20"/>
          <w:szCs w:val="20"/>
        </w:rPr>
        <w:t xml:space="preserve"> "This message will be printed if _DEBUG is set to a non-zero value"</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spellStart"/>
      <w:proofErr w:type="gramStart"/>
      <w:r w:rsidRPr="00B628B6">
        <w:rPr>
          <w:rStyle w:val="BookTitle"/>
          <w:rFonts w:ascii="Consolas" w:hAnsi="Consolas" w:cs="Consolas"/>
          <w:b w:val="0"/>
          <w:bCs w:val="0"/>
          <w:smallCaps w:val="0"/>
          <w:spacing w:val="0"/>
          <w:sz w:val="20"/>
          <w:szCs w:val="20"/>
        </w:rPr>
        <w:t>endIf</w:t>
      </w:r>
      <w:proofErr w:type="spellEnd"/>
      <w:proofErr w:type="gramEnd"/>
    </w:p>
    <w:p w:rsidR="00B628B6" w:rsidRPr="00B628B6" w:rsidRDefault="00B628B6" w:rsidP="00B628B6">
      <w:pPr>
        <w:spacing w:after="0"/>
        <w:ind w:left="720"/>
        <w:rPr>
          <w:rStyle w:val="BookTitle"/>
          <w:rFonts w:ascii="Consolas" w:hAnsi="Consolas" w:cs="Consolas"/>
          <w:b w:val="0"/>
          <w:bCs w:val="0"/>
          <w:smallCaps w:val="0"/>
          <w:spacing w:val="0"/>
          <w:sz w:val="20"/>
          <w:szCs w:val="20"/>
        </w:rPr>
      </w:pP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;@define</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PrintMESSAGEString</w:t>
      </w:r>
      <w:proofErr w:type="spellEnd"/>
    </w:p>
    <w:p w:rsidR="00B628B6" w:rsidRPr="00B628B6" w:rsidRDefault="00B628B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print “</w:t>
      </w:r>
      <w:proofErr w:type="spellStart"/>
      <w:r w:rsidRPr="00B628B6">
        <w:rPr>
          <w:rStyle w:val="BookTitle"/>
          <w:rFonts w:ascii="Consolas" w:hAnsi="Consolas" w:cs="Consolas"/>
          <w:b w:val="0"/>
          <w:bCs w:val="0"/>
          <w:smallCaps w:val="0"/>
          <w:spacing w:val="0"/>
          <w:sz w:val="20"/>
          <w:szCs w:val="20"/>
        </w:rPr>
        <w:t>MessageOne</w:t>
      </w:r>
      <w:proofErr w:type="spellEnd"/>
      <w:r w:rsidRPr="00B628B6">
        <w:rPr>
          <w:rStyle w:val="BookTitle"/>
          <w:rFonts w:ascii="Consolas" w:hAnsi="Consolas" w:cs="Consolas"/>
          <w:b w:val="0"/>
          <w:bCs w:val="0"/>
          <w:smallCaps w:val="0"/>
          <w:spacing w:val="0"/>
          <w:sz w:val="20"/>
          <w:szCs w:val="20"/>
        </w:rPr>
        <w: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print “</w:t>
      </w:r>
      <w:proofErr w:type="spellStart"/>
      <w:r w:rsidRPr="00B628B6">
        <w:rPr>
          <w:rStyle w:val="BookTitle"/>
          <w:rFonts w:ascii="Consolas" w:hAnsi="Consolas" w:cs="Consolas"/>
          <w:b w:val="0"/>
          <w:bCs w:val="0"/>
          <w:smallCaps w:val="0"/>
          <w:spacing w:val="0"/>
          <w:sz w:val="20"/>
          <w:szCs w:val="20"/>
        </w:rPr>
        <w:t>MessageTwo</w:t>
      </w:r>
      <w:proofErr w:type="spellEnd"/>
      <w:r w:rsidRPr="00B628B6">
        <w:rPr>
          <w:rStyle w:val="BookTitle"/>
          <w:rFonts w:ascii="Consolas" w:hAnsi="Consolas" w:cs="Consolas"/>
          <w:b w:val="0"/>
          <w:bCs w:val="0"/>
          <w:smallCaps w:val="0"/>
          <w:spacing w:val="0"/>
          <w:sz w:val="20"/>
          <w:szCs w:val="20"/>
        </w:rPr>
        <w: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 ;</w:t>
      </w:r>
      <w:proofErr w:type="gramEnd"/>
      <w:r w:rsidRPr="00B628B6">
        <w:rPr>
          <w:rStyle w:val="BookTitle"/>
          <w:rFonts w:ascii="Consolas" w:hAnsi="Consolas" w:cs="Consolas"/>
          <w:b w:val="0"/>
          <w:bCs w:val="0"/>
          <w:smallCaps w:val="0"/>
          <w:spacing w:val="0"/>
          <w:sz w:val="20"/>
          <w:szCs w:val="20"/>
        </w:rPr>
        <w:t xml:space="preserve"> comment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zzQuest.Var</w:t>
      </w:r>
      <w:proofErr w:type="spellEnd"/>
      <w:r w:rsidRPr="00B628B6">
        <w:rPr>
          <w:rStyle w:val="BookTitle"/>
          <w:rFonts w:ascii="Consolas" w:hAnsi="Consolas" w:cs="Consolas"/>
          <w:b w:val="0"/>
          <w:bCs w:val="0"/>
          <w:smallCaps w:val="0"/>
          <w:spacing w:val="0"/>
          <w:sz w:val="20"/>
          <w:szCs w:val="20"/>
        </w:rPr>
        <w:t xml:space="preserve"> == 1</w:t>
      </w:r>
    </w:p>
    <w:p w:rsidR="00B628B6" w:rsidRPr="00B628B6" w:rsidRDefault="00B628B6" w:rsidP="00B628B6">
      <w:pPr>
        <w:spacing w:after="0"/>
        <w:ind w:left="1080"/>
        <w:rPr>
          <w:rStyle w:val="BookTitle"/>
          <w:rFonts w:ascii="Consolas" w:hAnsi="Consolas" w:cs="Consolas"/>
          <w:b w:val="0"/>
          <w:bCs w:val="0"/>
          <w:smallCaps w:val="0"/>
          <w:spacing w:val="0"/>
          <w:sz w:val="20"/>
          <w:szCs w:val="20"/>
        </w:rPr>
      </w:pPr>
      <w:proofErr w:type="spellStart"/>
      <w:r w:rsidRPr="00B628B6">
        <w:rPr>
          <w:rStyle w:val="BookTitle"/>
          <w:rFonts w:ascii="Consolas" w:hAnsi="Consolas" w:cs="Consolas"/>
          <w:b w:val="0"/>
          <w:bCs w:val="0"/>
          <w:smallCaps w:val="0"/>
          <w:spacing w:val="0"/>
          <w:sz w:val="20"/>
          <w:szCs w:val="20"/>
        </w:rPr>
        <w:t>PrintMESSAGEString</w:t>
      </w:r>
      <w:proofErr w:type="spellEnd"/>
      <w:r w:rsidRPr="00B628B6">
        <w:rPr>
          <w:rStyle w:val="BookTitle"/>
          <w:rFonts w:ascii="Consolas" w:hAnsi="Consolas" w:cs="Consolas"/>
          <w:b w:val="0"/>
          <w:bCs w:val="0"/>
          <w:smallCaps w:val="0"/>
          <w:spacing w:val="0"/>
          <w:sz w:val="20"/>
          <w:szCs w:val="20"/>
        </w:rPr>
        <w:tab/>
      </w:r>
    </w:p>
    <w:p w:rsidR="00F2426E" w:rsidRDefault="00B628B6" w:rsidP="00B628B6">
      <w:pPr>
        <w:spacing w:after="0"/>
        <w:ind w:left="720"/>
        <w:rPr>
          <w:rStyle w:val="BookTitle"/>
          <w:rFonts w:ascii="Consolas" w:hAnsi="Consolas" w:cs="Consolas"/>
          <w:b w:val="0"/>
          <w:bCs w:val="0"/>
          <w:smallCaps w:val="0"/>
          <w:spacing w:val="0"/>
          <w:sz w:val="20"/>
          <w:szCs w:val="20"/>
        </w:rPr>
      </w:pPr>
      <w:proofErr w:type="spellStart"/>
      <w:proofErr w:type="gramStart"/>
      <w:r w:rsidRPr="00B628B6">
        <w:rPr>
          <w:rStyle w:val="BookTitle"/>
          <w:rFonts w:ascii="Consolas" w:hAnsi="Consolas" w:cs="Consolas"/>
          <w:b w:val="0"/>
          <w:bCs w:val="0"/>
          <w:smallCaps w:val="0"/>
          <w:spacing w:val="0"/>
          <w:sz w:val="20"/>
          <w:szCs w:val="20"/>
        </w:rPr>
        <w:t>endif</w:t>
      </w:r>
      <w:proofErr w:type="spellEnd"/>
      <w:proofErr w:type="gramEnd"/>
    </w:p>
    <w:p w:rsidR="00B628B6" w:rsidRDefault="00B628B6" w:rsidP="00B628B6"/>
    <w:p w:rsidR="001A3D9B" w:rsidRDefault="001A3D9B" w:rsidP="00B628B6">
      <w:r>
        <w:t>The preprocessor also allows the use of accessory operators during macro expansion. These operators are placed before macro identifiers and perform special operations on the values of macros. The following are the supported accessory operators:</w:t>
      </w:r>
    </w:p>
    <w:p w:rsidR="001A3D9B" w:rsidRPr="001A3D9B" w:rsidRDefault="001A3D9B" w:rsidP="007D675D">
      <w:pPr>
        <w:pStyle w:val="ListParagraph"/>
        <w:numPr>
          <w:ilvl w:val="0"/>
          <w:numId w:val="21"/>
        </w:numPr>
        <w:rPr>
          <w:rStyle w:val="BookTitle"/>
          <w:rFonts w:ascii="Consolas" w:eastAsia="HGSMinchoE" w:hAnsi="Consolas" w:cs="Consolas"/>
          <w:spacing w:val="0"/>
          <w:sz w:val="20"/>
          <w:szCs w:val="20"/>
        </w:rPr>
      </w:pPr>
      <w:proofErr w:type="spellStart"/>
      <w:r>
        <w:t>Stringize</w:t>
      </w:r>
      <w:proofErr w:type="spellEnd"/>
      <w:r>
        <w:t xml:space="preserve"> (#) – Wraps the macro’s value in double quotes.</w:t>
      </w:r>
      <w:r>
        <w:br/>
      </w:r>
      <w:r w:rsidRPr="001A3D9B">
        <w:rPr>
          <w:rStyle w:val="BookTitle"/>
          <w:rFonts w:ascii="Consolas" w:eastAsia="HGSMinchoE" w:hAnsi="Consolas" w:cs="Consolas"/>
          <w:spacing w:val="0"/>
          <w:sz w:val="20"/>
          <w:szCs w:val="20"/>
        </w:rPr>
        <w:br/>
      </w:r>
      <w:r w:rsidRPr="001A3D9B">
        <w:rPr>
          <w:rStyle w:val="BookTitle"/>
          <w:rFonts w:ascii="Consolas" w:eastAsia="HGSMinchoE" w:hAnsi="Consolas" w:cs="Consolas"/>
          <w:b w:val="0"/>
          <w:bCs w:val="0"/>
          <w:smallCaps w:val="0"/>
          <w:spacing w:val="0"/>
          <w:sz w:val="20"/>
          <w:szCs w:val="20"/>
        </w:rPr>
        <w:t>;#define STRIZE Help</w:t>
      </w:r>
      <w:r w:rsidRPr="001A3D9B">
        <w:rPr>
          <w:rStyle w:val="BookTitle"/>
          <w:rFonts w:ascii="Consolas" w:eastAsia="HGSMinchoE" w:hAnsi="Consolas" w:cs="Consolas"/>
          <w:b w:val="0"/>
          <w:bCs w:val="0"/>
          <w:smallCaps w:val="0"/>
          <w:spacing w:val="0"/>
          <w:sz w:val="20"/>
          <w:szCs w:val="20"/>
        </w:rPr>
        <w:br/>
        <w:t>print #STRIZE</w:t>
      </w:r>
      <w:r w:rsidRPr="001A3D9B">
        <w:rPr>
          <w:rStyle w:val="BookTitle"/>
          <w:rFonts w:ascii="Consolas" w:eastAsia="HGSMinchoE" w:hAnsi="Consolas" w:cs="Consolas"/>
          <w:b w:val="0"/>
          <w:bCs w:val="0"/>
          <w:smallCaps w:val="0"/>
          <w:spacing w:val="0"/>
          <w:sz w:val="20"/>
          <w:szCs w:val="20"/>
        </w:rPr>
        <w:tab/>
      </w:r>
      <w:r w:rsidRPr="001A3D9B">
        <w:rPr>
          <w:rStyle w:val="BookTitle"/>
          <w:rFonts w:ascii="Consolas" w:eastAsia="HGSMinchoE" w:hAnsi="Consolas" w:cs="Consolas"/>
          <w:b w:val="0"/>
          <w:bCs w:val="0"/>
          <w:smallCaps w:val="0"/>
          <w:spacing w:val="0"/>
          <w:sz w:val="20"/>
          <w:szCs w:val="20"/>
        </w:rPr>
        <w:tab/>
      </w:r>
      <w:r>
        <w:rPr>
          <w:rStyle w:val="BookTitle"/>
          <w:rFonts w:ascii="Consolas" w:eastAsia="HGSMinchoE" w:hAnsi="Consolas" w:cs="Consolas"/>
          <w:b w:val="0"/>
          <w:bCs w:val="0"/>
          <w:smallCaps w:val="0"/>
          <w:spacing w:val="0"/>
          <w:sz w:val="20"/>
          <w:szCs w:val="20"/>
        </w:rPr>
        <w:tab/>
      </w:r>
      <w:r>
        <w:rPr>
          <w:rStyle w:val="BookTitle"/>
          <w:rFonts w:ascii="Consolas" w:eastAsia="HGSMinchoE" w:hAnsi="Consolas" w:cs="Consolas"/>
          <w:b w:val="0"/>
          <w:bCs w:val="0"/>
          <w:smallCaps w:val="0"/>
          <w:spacing w:val="0"/>
          <w:sz w:val="20"/>
          <w:szCs w:val="20"/>
        </w:rPr>
        <w:tab/>
      </w:r>
      <w:r w:rsidRPr="001A3D9B">
        <w:rPr>
          <w:rStyle w:val="BookTitle"/>
          <w:rFonts w:ascii="Consolas" w:eastAsia="HGSMinchoE" w:hAnsi="Consolas" w:cs="Consolas"/>
          <w:b w:val="0"/>
          <w:bCs w:val="0"/>
          <w:smallCaps w:val="0"/>
          <w:spacing w:val="0"/>
          <w:sz w:val="20"/>
          <w:szCs w:val="20"/>
        </w:rPr>
        <w:t>; expands to “Help”</w:t>
      </w:r>
    </w:p>
    <w:p w:rsidR="001A3D9B" w:rsidRPr="001A3D9B" w:rsidRDefault="001A3D9B" w:rsidP="001A3D9B"/>
    <w:p w:rsidR="00364A15" w:rsidRPr="00F2426E" w:rsidRDefault="003B2C7F" w:rsidP="00F2426E">
      <w:pPr>
        <w:rPr>
          <w:rFonts w:cs="Consolas"/>
          <w:bCs/>
          <w:smallCaps/>
          <w:spacing w:val="10"/>
        </w:rPr>
      </w:pPr>
      <w:r w:rsidRPr="00F2426E">
        <w:t>I</w:t>
      </w:r>
      <w:r w:rsidR="00C90136" w:rsidRPr="00F2426E">
        <w:t>mport</w:t>
      </w:r>
      <w:r w:rsidR="0032025D" w:rsidRPr="00F2426E">
        <w:rPr>
          <w:b/>
        </w:rPr>
        <w:t xml:space="preserve"> </w:t>
      </w:r>
      <w:r w:rsidR="000E14DC">
        <w:t>–</w:t>
      </w:r>
      <w:r w:rsidR="0032025D">
        <w:t xml:space="preserve"> </w:t>
      </w:r>
      <w:r w:rsidR="000E14DC">
        <w:t xml:space="preserve">Allows external text to be inserted into scripts, similar to #include </w:t>
      </w:r>
      <w:r w:rsidR="00B628B6">
        <w:t>in C’s</w:t>
      </w:r>
      <w:r w:rsidR="000E14DC">
        <w:t xml:space="preserve">. The text files to be inserted must be </w:t>
      </w:r>
      <w:r w:rsidR="00B628B6">
        <w:t>placed inside the script editor’s preprocessor resource folder (detailed further below)</w:t>
      </w:r>
      <w:r w:rsidR="00364A15">
        <w:t>. Consider the following example,</w:t>
      </w:r>
    </w:p>
    <w:p w:rsidR="00364A15" w:rsidRPr="00B628B6" w:rsidRDefault="00B628B6" w:rsidP="00B628B6">
      <w:pPr>
        <w:spacing w:after="0"/>
        <w:ind w:left="720"/>
        <w:rPr>
          <w:rStyle w:val="BookTitle"/>
          <w:rFonts w:ascii="Consolas" w:hAnsi="Consolas" w:cs="Consolas"/>
          <w:b w:val="0"/>
          <w:bCs w:val="0"/>
          <w:smallCaps w:val="0"/>
          <w:spacing w:val="0"/>
          <w:sz w:val="20"/>
          <w:szCs w:val="20"/>
        </w:rPr>
      </w:pPr>
      <w:r>
        <w:rPr>
          <w:rStyle w:val="BookTitle"/>
          <w:rFonts w:ascii="Consolas" w:hAnsi="Consolas" w:cs="Consolas"/>
          <w:b w:val="0"/>
          <w:bCs w:val="0"/>
          <w:smallCaps w:val="0"/>
          <w:spacing w:val="0"/>
          <w:sz w:val="20"/>
          <w:szCs w:val="20"/>
        </w:rPr>
        <w:t>&lt;Preprocessor Resource Directory&gt;</w:t>
      </w:r>
      <w:r w:rsidR="00364A15" w:rsidRPr="00B628B6">
        <w:rPr>
          <w:rStyle w:val="BookTitle"/>
          <w:rFonts w:ascii="Consolas" w:hAnsi="Consolas" w:cs="Consolas"/>
          <w:b w:val="0"/>
          <w:bCs w:val="0"/>
          <w:smallCaps w:val="0"/>
          <w:spacing w:val="0"/>
          <w:sz w:val="20"/>
          <w:szCs w:val="20"/>
        </w:rPr>
        <w:t>\TestSnip.txt</w:t>
      </w:r>
    </w:p>
    <w:p w:rsidR="00364A15" w:rsidRPr="00B628B6" w:rsidRDefault="00364A15"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float</w:t>
      </w:r>
      <w:proofErr w:type="gramEnd"/>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fquestdelaytime</w:t>
      </w:r>
      <w:proofErr w:type="spellEnd"/>
    </w:p>
    <w:p w:rsidR="00364A15" w:rsidRPr="00B628B6" w:rsidRDefault="00364A15"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short</w:t>
      </w:r>
      <w:proofErr w:type="gramEnd"/>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doonce</w:t>
      </w:r>
      <w:proofErr w:type="spellEnd"/>
    </w:p>
    <w:p w:rsidR="00364A15" w:rsidRPr="00B628B6" w:rsidRDefault="00364A15"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long</w:t>
      </w:r>
      <w:proofErr w:type="gramEnd"/>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goldvalue</w:t>
      </w:r>
      <w:proofErr w:type="spellEnd"/>
    </w:p>
    <w:p w:rsidR="00364A15" w:rsidRPr="00B628B6" w:rsidRDefault="00364A15" w:rsidP="00B628B6">
      <w:pPr>
        <w:spacing w:after="0"/>
        <w:ind w:left="720"/>
        <w:rPr>
          <w:rStyle w:val="BookTitle"/>
          <w:rFonts w:ascii="Consolas" w:hAnsi="Consolas" w:cs="Consolas"/>
          <w:b w:val="0"/>
          <w:bCs w:val="0"/>
          <w:smallCaps w:val="0"/>
          <w:spacing w:val="0"/>
          <w:sz w:val="20"/>
          <w:szCs w:val="20"/>
        </w:rPr>
      </w:pPr>
    </w:p>
    <w:p w:rsidR="00364A15" w:rsidRPr="00B628B6" w:rsidRDefault="00B628B6" w:rsidP="00B628B6">
      <w:pPr>
        <w:spacing w:after="0"/>
        <w:ind w:left="720"/>
        <w:rPr>
          <w:rStyle w:val="BookTitle"/>
          <w:rFonts w:ascii="Consolas" w:hAnsi="Consolas" w:cs="Consolas"/>
          <w:b w:val="0"/>
          <w:bCs w:val="0"/>
          <w:smallCaps w:val="0"/>
          <w:spacing w:val="0"/>
          <w:sz w:val="20"/>
          <w:szCs w:val="20"/>
        </w:rPr>
      </w:pPr>
      <w:r>
        <w:rPr>
          <w:rStyle w:val="BookTitle"/>
          <w:rFonts w:ascii="Consolas" w:hAnsi="Consolas" w:cs="Consolas"/>
          <w:b w:val="0"/>
          <w:bCs w:val="0"/>
          <w:smallCaps w:val="0"/>
          <w:spacing w:val="0"/>
          <w:sz w:val="20"/>
          <w:szCs w:val="20"/>
        </w:rPr>
        <w:t xml:space="preserve">Regular </w:t>
      </w:r>
      <w:r w:rsidR="00C90136" w:rsidRPr="00B628B6">
        <w:rPr>
          <w:rStyle w:val="BookTitle"/>
          <w:rFonts w:ascii="Consolas" w:hAnsi="Consolas" w:cs="Consolas"/>
          <w:b w:val="0"/>
          <w:bCs w:val="0"/>
          <w:smallCaps w:val="0"/>
          <w:spacing w:val="0"/>
          <w:sz w:val="20"/>
          <w:szCs w:val="20"/>
        </w:rPr>
        <w:t xml:space="preserve">Script </w:t>
      </w:r>
      <w:proofErr w:type="spellStart"/>
      <w:r w:rsidR="00C90136" w:rsidRPr="00B628B6">
        <w:rPr>
          <w:rStyle w:val="BookTitle"/>
          <w:rFonts w:ascii="Consolas" w:hAnsi="Consolas" w:cs="Consolas"/>
          <w:b w:val="0"/>
          <w:bCs w:val="0"/>
          <w:smallCaps w:val="0"/>
          <w:spacing w:val="0"/>
          <w:sz w:val="20"/>
          <w:szCs w:val="20"/>
        </w:rPr>
        <w:t>zzTestQS</w:t>
      </w:r>
      <w:proofErr w:type="spellEnd"/>
    </w:p>
    <w:p w:rsidR="00C90136" w:rsidRPr="00B628B6" w:rsidRDefault="00C9013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spellStart"/>
      <w:proofErr w:type="gramStart"/>
      <w:r w:rsidRPr="00B628B6">
        <w:rPr>
          <w:rStyle w:val="BookTitle"/>
          <w:rFonts w:ascii="Consolas" w:hAnsi="Consolas" w:cs="Consolas"/>
          <w:b w:val="0"/>
          <w:bCs w:val="0"/>
          <w:smallCaps w:val="0"/>
          <w:spacing w:val="0"/>
          <w:sz w:val="20"/>
          <w:szCs w:val="20"/>
        </w:rPr>
        <w:t>scn</w:t>
      </w:r>
      <w:proofErr w:type="spellEnd"/>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zzTestQS</w:t>
      </w:r>
      <w:proofErr w:type="spellEnd"/>
    </w:p>
    <w:p w:rsidR="00C90136" w:rsidRPr="00B628B6" w:rsidRDefault="00C90136" w:rsidP="00B628B6">
      <w:pPr>
        <w:spacing w:after="0"/>
        <w:ind w:left="720"/>
        <w:rPr>
          <w:rStyle w:val="BookTitle"/>
          <w:rFonts w:ascii="Consolas" w:hAnsi="Consolas" w:cs="Consolas"/>
          <w:b w:val="0"/>
          <w:bCs w:val="0"/>
          <w:smallCaps w:val="0"/>
          <w:spacing w:val="0"/>
          <w:sz w:val="20"/>
          <w:szCs w:val="20"/>
        </w:rPr>
      </w:pPr>
    </w:p>
    <w:p w:rsidR="00C90136" w:rsidRPr="00B628B6" w:rsidRDefault="00C9013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00252ACB" w:rsidRPr="00B628B6">
        <w:rPr>
          <w:rStyle w:val="BookTitle"/>
          <w:rFonts w:ascii="Consolas" w:hAnsi="Consolas" w:cs="Consolas"/>
          <w:b w:val="0"/>
          <w:bCs w:val="0"/>
          <w:smallCaps w:val="0"/>
          <w:spacing w:val="0"/>
          <w:sz w:val="20"/>
          <w:szCs w:val="20"/>
        </w:rPr>
        <w:t>;#</w:t>
      </w:r>
      <w:proofErr w:type="gramEnd"/>
      <w:r w:rsidRPr="00B628B6">
        <w:rPr>
          <w:rStyle w:val="BookTitle"/>
          <w:rFonts w:ascii="Consolas" w:hAnsi="Consolas" w:cs="Consolas"/>
          <w:b w:val="0"/>
          <w:bCs w:val="0"/>
          <w:smallCaps w:val="0"/>
          <w:spacing w:val="0"/>
          <w:sz w:val="20"/>
          <w:szCs w:val="20"/>
        </w:rPr>
        <w:t>import “</w:t>
      </w:r>
      <w:proofErr w:type="spellStart"/>
      <w:r w:rsidRPr="00B628B6">
        <w:rPr>
          <w:rStyle w:val="BookTitle"/>
          <w:rFonts w:ascii="Consolas" w:hAnsi="Consolas" w:cs="Consolas"/>
          <w:b w:val="0"/>
          <w:bCs w:val="0"/>
          <w:smallCaps w:val="0"/>
          <w:spacing w:val="0"/>
          <w:sz w:val="20"/>
          <w:szCs w:val="20"/>
        </w:rPr>
        <w:t>TestSnip</w:t>
      </w:r>
      <w:proofErr w:type="spellEnd"/>
      <w:r w:rsidRPr="00B628B6">
        <w:rPr>
          <w:rStyle w:val="BookTitle"/>
          <w:rFonts w:ascii="Consolas" w:hAnsi="Consolas" w:cs="Consolas"/>
          <w:b w:val="0"/>
          <w:bCs w:val="0"/>
          <w:smallCaps w:val="0"/>
          <w:spacing w:val="0"/>
          <w:sz w:val="20"/>
          <w:szCs w:val="20"/>
        </w:rPr>
        <w:t>”</w:t>
      </w:r>
    </w:p>
    <w:p w:rsidR="00B85EC4" w:rsidRPr="00B628B6" w:rsidRDefault="00B85EC4" w:rsidP="00B628B6">
      <w:pPr>
        <w:spacing w:after="0"/>
        <w:ind w:left="720"/>
        <w:rPr>
          <w:rStyle w:val="BookTitle"/>
          <w:rFonts w:ascii="Consolas" w:hAnsi="Consolas" w:cs="Consolas"/>
          <w:b w:val="0"/>
          <w:bCs w:val="0"/>
          <w:smallCaps w:val="0"/>
          <w:spacing w:val="0"/>
          <w:sz w:val="20"/>
          <w:szCs w:val="20"/>
        </w:rPr>
      </w:pP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begin</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gamemode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print</w:t>
      </w:r>
      <w:proofErr w:type="gramEnd"/>
      <w:r w:rsidRPr="00B628B6">
        <w:rPr>
          <w:rStyle w:val="BookTitle"/>
          <w:rFonts w:ascii="Consolas" w:hAnsi="Consolas" w:cs="Consolas"/>
          <w:b w:val="0"/>
          <w:bCs w:val="0"/>
          <w:smallCaps w:val="0"/>
          <w:spacing w:val="0"/>
          <w:sz w:val="20"/>
          <w:szCs w:val="20"/>
        </w:rPr>
        <w:t xml:space="preserve"> “foo”</w:t>
      </w: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end</w:t>
      </w:r>
      <w:proofErr w:type="gramEnd"/>
    </w:p>
    <w:p w:rsidR="00B85EC4" w:rsidRPr="00B628B6" w:rsidRDefault="00B85EC4" w:rsidP="00B628B6">
      <w:pPr>
        <w:spacing w:after="0"/>
        <w:ind w:left="720"/>
        <w:rPr>
          <w:rStyle w:val="BookTitle"/>
          <w:rFonts w:ascii="Consolas" w:hAnsi="Consolas" w:cs="Consolas"/>
          <w:b w:val="0"/>
          <w:bCs w:val="0"/>
          <w:smallCaps w:val="0"/>
          <w:spacing w:val="0"/>
          <w:sz w:val="20"/>
          <w:szCs w:val="20"/>
        </w:rPr>
      </w:pP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xml:space="preserve">Preprocessed </w:t>
      </w:r>
      <w:r w:rsidR="00B628B6" w:rsidRPr="00B628B6">
        <w:rPr>
          <w:rStyle w:val="BookTitle"/>
          <w:rFonts w:ascii="Consolas" w:hAnsi="Consolas" w:cs="Consolas"/>
          <w:b w:val="0"/>
          <w:bCs w:val="0"/>
          <w:smallCaps w:val="0"/>
          <w:spacing w:val="0"/>
          <w:sz w:val="20"/>
          <w:szCs w:val="20"/>
        </w:rPr>
        <w:t xml:space="preserve">Script </w:t>
      </w:r>
      <w:proofErr w:type="spellStart"/>
      <w:r w:rsidR="00B628B6" w:rsidRPr="00B628B6">
        <w:rPr>
          <w:rStyle w:val="BookTitle"/>
          <w:rFonts w:ascii="Consolas" w:hAnsi="Consolas" w:cs="Consolas"/>
          <w:b w:val="0"/>
          <w:bCs w:val="0"/>
          <w:smallCaps w:val="0"/>
          <w:spacing w:val="0"/>
          <w:sz w:val="20"/>
          <w:szCs w:val="20"/>
        </w:rPr>
        <w:t>zzTestQS</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spellStart"/>
      <w:proofErr w:type="gramStart"/>
      <w:r w:rsidRPr="00B628B6">
        <w:rPr>
          <w:rStyle w:val="BookTitle"/>
          <w:rFonts w:ascii="Consolas" w:hAnsi="Consolas" w:cs="Consolas"/>
          <w:b w:val="0"/>
          <w:bCs w:val="0"/>
          <w:smallCaps w:val="0"/>
          <w:spacing w:val="0"/>
          <w:sz w:val="20"/>
          <w:szCs w:val="20"/>
        </w:rPr>
        <w:t>scn</w:t>
      </w:r>
      <w:proofErr w:type="spellEnd"/>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zzTestQS</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float</w:t>
      </w:r>
      <w:proofErr w:type="gramEnd"/>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fquestdelaytime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short</w:t>
      </w:r>
      <w:proofErr w:type="gramEnd"/>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doonce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long</w:t>
      </w:r>
      <w:proofErr w:type="gramEnd"/>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goldvalue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begin</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gamemode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print</w:t>
      </w:r>
      <w:proofErr w:type="gramEnd"/>
      <w:r w:rsidRPr="00B628B6">
        <w:rPr>
          <w:rStyle w:val="BookTitle"/>
          <w:rFonts w:ascii="Consolas" w:hAnsi="Consolas" w:cs="Consolas"/>
          <w:b w:val="0"/>
          <w:bCs w:val="0"/>
          <w:smallCaps w:val="0"/>
          <w:spacing w:val="0"/>
          <w:sz w:val="20"/>
          <w:szCs w:val="20"/>
        </w:rPr>
        <w:t xml:space="preserve"> “foo”</w:t>
      </w:r>
    </w:p>
    <w:p w:rsidR="00B85EC4" w:rsidRPr="00F2426E" w:rsidRDefault="00B85EC4" w:rsidP="00B628B6">
      <w:pPr>
        <w:spacing w:after="0"/>
        <w:ind w:left="720"/>
        <w:rPr>
          <w:rStyle w:val="BookTitle"/>
          <w:b w:val="0"/>
          <w:bCs w:val="0"/>
          <w:smallCaps w:val="0"/>
          <w:spacing w:val="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end</w:t>
      </w:r>
      <w:proofErr w:type="gramEnd"/>
    </w:p>
    <w:p w:rsidR="00B628B6" w:rsidRDefault="00B628B6" w:rsidP="00F2426E"/>
    <w:p w:rsidR="00B628B6" w:rsidRDefault="0008014D" w:rsidP="00B628B6">
      <w:r w:rsidRPr="00F2426E">
        <w:t xml:space="preserve">The </w:t>
      </w:r>
      <w:r w:rsidR="00255838" w:rsidRPr="00F2426E">
        <w:t>Import</w:t>
      </w:r>
      <w:r w:rsidRPr="00F2426E">
        <w:t xml:space="preserve"> directive is recursive, so imported scripts/snippets can have their own preprocessor directives.</w:t>
      </w:r>
      <w:r w:rsidR="00255838" w:rsidRPr="00F2426E">
        <w:t xml:space="preserve"> It does not support multi-line encoding.</w:t>
      </w:r>
    </w:p>
    <w:p w:rsidR="00B628B6" w:rsidRPr="00F2426E" w:rsidRDefault="00B628B6" w:rsidP="00B628B6"/>
    <w:p w:rsidR="00B628B6" w:rsidRDefault="00255838" w:rsidP="00B628B6">
      <w:proofErr w:type="spellStart"/>
      <w:r w:rsidRPr="00F2426E">
        <w:t>E</w:t>
      </w:r>
      <w:r w:rsidR="00695587" w:rsidRPr="00F2426E">
        <w:t>num</w:t>
      </w:r>
      <w:proofErr w:type="spellEnd"/>
      <w:r w:rsidR="00695587" w:rsidRPr="00F2426E">
        <w:rPr>
          <w:b/>
        </w:rPr>
        <w:t xml:space="preserve"> </w:t>
      </w:r>
      <w:r w:rsidR="00A62857">
        <w:t>– Defines an enumeration (</w:t>
      </w:r>
      <w:proofErr w:type="spellStart"/>
      <w:r w:rsidR="00A62857">
        <w:t>enum</w:t>
      </w:r>
      <w:proofErr w:type="spellEnd"/>
      <w:r w:rsidR="00A62857">
        <w:t xml:space="preserve"> for short). An enumeration is basically a single line definition that allows multiple macros to be defined in order. </w:t>
      </w:r>
      <w:proofErr w:type="spellStart"/>
      <w:r w:rsidR="00A62857">
        <w:t>Enum</w:t>
      </w:r>
      <w:proofErr w:type="spellEnd"/>
      <w:r w:rsidR="00A62857">
        <w:t xml:space="preserve">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A62857" w:rsidRPr="00B628B6" w:rsidRDefault="00255838"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00F56DEA" w:rsidRPr="00B628B6">
        <w:rPr>
          <w:rStyle w:val="BookTitle"/>
          <w:rFonts w:ascii="Consolas" w:hAnsi="Consolas" w:cs="Consolas"/>
          <w:b w:val="0"/>
          <w:bCs w:val="0"/>
          <w:smallCaps w:val="0"/>
          <w:spacing w:val="0"/>
          <w:sz w:val="20"/>
          <w:szCs w:val="20"/>
        </w:rPr>
        <w:t>ENUM</w:t>
      </w:r>
      <w:r w:rsidR="00A62857" w:rsidRPr="00B628B6">
        <w:rPr>
          <w:rStyle w:val="BookTitle"/>
          <w:rFonts w:ascii="Consolas" w:hAnsi="Consolas" w:cs="Consolas"/>
          <w:b w:val="0"/>
          <w:bCs w:val="0"/>
          <w:smallCaps w:val="0"/>
          <w:spacing w:val="0"/>
          <w:sz w:val="20"/>
          <w:szCs w:val="20"/>
        </w:rPr>
        <w:t xml:space="preserve"> ENUM_NAME {ITEMA=VALUE ITEMB=VALUE ...}</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;@ENUM</w:t>
      </w:r>
      <w:proofErr w:type="gramEnd"/>
      <w:r w:rsidRPr="00B628B6">
        <w:rPr>
          <w:rStyle w:val="BookTitle"/>
          <w:rFonts w:ascii="Consolas" w:hAnsi="Consolas" w:cs="Consolas"/>
          <w:b w:val="0"/>
          <w:bCs w:val="0"/>
          <w:smallCaps w:val="0"/>
          <w:spacing w:val="0"/>
          <w:sz w:val="20"/>
          <w:szCs w:val="20"/>
        </w:rPr>
        <w:t xml:space="preserve"> ENUM_FOO</w:t>
      </w:r>
    </w:p>
    <w:p w:rsidR="00255838" w:rsidRPr="00B628B6" w:rsidRDefault="00B628B6" w:rsidP="00B628B6">
      <w:pPr>
        <w:spacing w:after="0"/>
        <w:ind w:left="720"/>
        <w:rPr>
          <w:rStyle w:val="BookTitle"/>
          <w:rFonts w:ascii="Consolas" w:hAnsi="Consolas" w:cs="Consolas"/>
          <w:b w:val="0"/>
          <w:bCs w:val="0"/>
          <w:smallCaps w:val="0"/>
          <w:spacing w:val="0"/>
          <w:sz w:val="20"/>
          <w:szCs w:val="20"/>
        </w:rPr>
      </w:pPr>
      <w:r>
        <w:rPr>
          <w:rStyle w:val="BookTitle"/>
          <w:rFonts w:ascii="Consolas" w:hAnsi="Consolas" w:cs="Consolas"/>
          <w:b w:val="0"/>
          <w:bCs w:val="0"/>
          <w:smallCaps w:val="0"/>
          <w:spacing w:val="0"/>
          <w:sz w:val="20"/>
          <w:szCs w:val="20"/>
        </w:rPr>
        <w:t>;</w:t>
      </w:r>
      <w:r w:rsidR="00255838" w:rsidRPr="00B628B6">
        <w:rPr>
          <w:rStyle w:val="BookTitle"/>
          <w:rFonts w:ascii="Consolas" w:hAnsi="Consolas" w:cs="Consolas"/>
          <w:b w:val="0"/>
          <w:bCs w:val="0"/>
          <w:smallCaps w:val="0"/>
          <w:spacing w:val="0"/>
          <w:sz w:val="20"/>
          <w:szCs w:val="20"/>
        </w:rPr>
        <w:t>{</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ITEMA=VALUE</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ITEMB</w:t>
      </w:r>
    </w:p>
    <w:p w:rsidR="00EA5243" w:rsidRDefault="00F2426E"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B628B6" w:rsidRPr="00B628B6" w:rsidRDefault="00B628B6" w:rsidP="00B628B6"/>
    <w:p w:rsidR="00867449" w:rsidRPr="00B628B6" w:rsidRDefault="00A62857" w:rsidP="00B628B6">
      <w:proofErr w:type="spellStart"/>
      <w:r w:rsidRPr="00B628B6">
        <w:t>Enum</w:t>
      </w:r>
      <w:proofErr w:type="spellEnd"/>
      <w:r w:rsidRPr="00B628B6">
        <w:t xml:space="preserve"> items can be used as any other macro</w:t>
      </w:r>
      <w:r w:rsidR="00255838" w:rsidRPr="00B628B6">
        <w:t xml:space="preserve">, </w:t>
      </w:r>
      <w:r w:rsidR="00F2426E" w:rsidRPr="00B628B6">
        <w:t>by their identifier.</w:t>
      </w:r>
    </w:p>
    <w:p w:rsidR="00F2426E" w:rsidRDefault="00F2426E" w:rsidP="00F2426E">
      <w:pPr>
        <w:rPr>
          <w:rStyle w:val="BookTitle"/>
          <w:b w:val="0"/>
          <w:bCs w:val="0"/>
          <w:smallCaps w:val="0"/>
          <w:spacing w:val="0"/>
        </w:rPr>
      </w:pPr>
    </w:p>
    <w:p w:rsidR="00255838" w:rsidRPr="00F2426E" w:rsidRDefault="00255838" w:rsidP="00F2426E">
      <w:pPr>
        <w:rPr>
          <w:bCs/>
          <w:smallCaps/>
          <w:spacing w:val="10"/>
        </w:rPr>
      </w:pPr>
      <w:r w:rsidRPr="00F2426E">
        <w:t>If</w:t>
      </w:r>
      <w:r>
        <w:t xml:space="preserve"> – Controls compilation of portions of the script. </w:t>
      </w:r>
      <w:r w:rsidRPr="00255838">
        <w:t xml:space="preserve">If the expression </w:t>
      </w:r>
      <w:r>
        <w:t>w</w:t>
      </w:r>
      <w:r w:rsidRPr="00255838">
        <w:t>rit</w:t>
      </w:r>
      <w:r>
        <w:t>t</w:t>
      </w:r>
      <w:r w:rsidRPr="00255838">
        <w:t>e</w:t>
      </w:r>
      <w:r>
        <w:t>n</w:t>
      </w:r>
      <w:r w:rsidRPr="00255838">
        <w:t xml:space="preserve"> (after the </w:t>
      </w:r>
      <w:r>
        <w:t>directive identifier</w:t>
      </w:r>
      <w:r w:rsidR="006A6996">
        <w:t>) evaluates as true</w:t>
      </w:r>
      <w:r w:rsidRPr="00255838">
        <w:t xml:space="preserve">, the </w:t>
      </w:r>
      <w:r w:rsidR="006A6996">
        <w:t xml:space="preserve">code </w:t>
      </w:r>
      <w:r w:rsidRPr="00255838">
        <w:t>g</w:t>
      </w:r>
      <w:r>
        <w:t>roup following the</w:t>
      </w:r>
      <w:r w:rsidRPr="00255838">
        <w:t xml:space="preserve"> directive is retained in the translation unit.</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006A6996" w:rsidRPr="00B628B6">
        <w:rPr>
          <w:rStyle w:val="BookTitle"/>
          <w:rFonts w:ascii="Consolas" w:hAnsi="Consolas" w:cs="Consolas"/>
          <w:b w:val="0"/>
          <w:bCs w:val="0"/>
          <w:smallCaps w:val="0"/>
          <w:spacing w:val="0"/>
          <w:sz w:val="20"/>
          <w:szCs w:val="20"/>
        </w:rPr>
        <w:t xml:space="preserve">define </w:t>
      </w:r>
      <w:proofErr w:type="spellStart"/>
      <w:r w:rsidR="006A6996" w:rsidRPr="00B628B6">
        <w:rPr>
          <w:rStyle w:val="BookTitle"/>
          <w:rFonts w:ascii="Consolas" w:hAnsi="Consolas" w:cs="Consolas"/>
          <w:b w:val="0"/>
          <w:bCs w:val="0"/>
          <w:smallCaps w:val="0"/>
          <w:spacing w:val="0"/>
          <w:sz w:val="20"/>
          <w:szCs w:val="20"/>
        </w:rPr>
        <w:t>DebugLevel</w:t>
      </w:r>
      <w:proofErr w:type="spellEnd"/>
      <w:r w:rsidRPr="00B628B6">
        <w:rPr>
          <w:rStyle w:val="BookTitle"/>
          <w:rFonts w:ascii="Consolas" w:hAnsi="Consolas" w:cs="Consolas"/>
          <w:b w:val="0"/>
          <w:bCs w:val="0"/>
          <w:smallCaps w:val="0"/>
          <w:spacing w:val="0"/>
          <w:sz w:val="20"/>
          <w:szCs w:val="20"/>
        </w:rPr>
        <w:t xml:space="preserve"> 1</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Pr="00B628B6">
        <w:rPr>
          <w:rStyle w:val="BookTitle"/>
          <w:rFonts w:ascii="Consolas" w:hAnsi="Consolas" w:cs="Consolas"/>
          <w:b w:val="0"/>
          <w:bCs w:val="0"/>
          <w:smallCaps w:val="0"/>
          <w:spacing w:val="0"/>
          <w:sz w:val="20"/>
          <w:szCs w:val="20"/>
        </w:rPr>
        <w:t>define foo “String”</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Pr="00B628B6">
        <w:rPr>
          <w:rStyle w:val="BookTitle"/>
          <w:rFonts w:ascii="Consolas" w:hAnsi="Consolas" w:cs="Consolas"/>
          <w:b w:val="0"/>
          <w:bCs w:val="0"/>
          <w:smallCaps w:val="0"/>
          <w:spacing w:val="0"/>
          <w:sz w:val="20"/>
          <w:szCs w:val="20"/>
        </w:rPr>
        <w:t>define bar 4.5</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p>
    <w:p w:rsidR="006A6996" w:rsidRPr="00B628B6" w:rsidRDefault="006A699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DebugLevel</w:t>
      </w:r>
      <w:proofErr w:type="spellEnd"/>
      <w:r w:rsidRPr="00B628B6">
        <w:rPr>
          <w:rStyle w:val="BookTitle"/>
          <w:rFonts w:ascii="Consolas" w:hAnsi="Consolas" w:cs="Consolas"/>
          <w:b w:val="0"/>
          <w:bCs w:val="0"/>
          <w:smallCaps w:val="0"/>
          <w:spacing w:val="0"/>
          <w:sz w:val="20"/>
          <w:szCs w:val="20"/>
        </w:rPr>
        <w:t xml:space="preserve"> &gt; 1 &amp;&amp; </w:t>
      </w:r>
      <w:proofErr w:type="spellStart"/>
      <w:r w:rsidRPr="00B628B6">
        <w:rPr>
          <w:rStyle w:val="BookTitle"/>
          <w:rFonts w:ascii="Consolas" w:hAnsi="Consolas" w:cs="Consolas"/>
          <w:b w:val="0"/>
          <w:bCs w:val="0"/>
          <w:smallCaps w:val="0"/>
          <w:spacing w:val="0"/>
          <w:sz w:val="20"/>
          <w:szCs w:val="20"/>
        </w:rPr>
        <w:t>DebugLevel</w:t>
      </w:r>
      <w:proofErr w:type="spellEnd"/>
      <w:r w:rsidRPr="00B628B6">
        <w:rPr>
          <w:rStyle w:val="BookTitle"/>
          <w:rFonts w:ascii="Consolas" w:hAnsi="Consolas" w:cs="Consolas"/>
          <w:b w:val="0"/>
          <w:bCs w:val="0"/>
          <w:smallCaps w:val="0"/>
          <w:spacing w:val="0"/>
          <w:sz w:val="20"/>
          <w:szCs w:val="20"/>
        </w:rPr>
        <w:t xml:space="preserve"> &lt; 3</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t>print “Log Level A: Debug Message”</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p>
    <w:p w:rsidR="006A6996" w:rsidRPr="00B628B6" w:rsidRDefault="006A699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DebugLevel</w:t>
      </w:r>
      <w:proofErr w:type="spellEnd"/>
      <w:r w:rsidRPr="00B628B6">
        <w:rPr>
          <w:rStyle w:val="BookTitle"/>
          <w:rFonts w:ascii="Consolas" w:hAnsi="Consolas" w:cs="Consolas"/>
          <w:b w:val="0"/>
          <w:bCs w:val="0"/>
          <w:smallCaps w:val="0"/>
          <w:spacing w:val="0"/>
          <w:sz w:val="20"/>
          <w:szCs w:val="20"/>
        </w:rPr>
        <w:t xml:space="preserve"> &lt;= 12) || ((foo == “String”) &amp;&amp; foo != 4.25))</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t>print “Log Level X: Debug Message”</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eval</w:t>
      </w:r>
      <w:proofErr w:type="spell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Octopi.tentacles</w:t>
      </w:r>
      <w:proofErr w:type="spellEnd"/>
      <w:r w:rsidRPr="00B628B6">
        <w:rPr>
          <w:rStyle w:val="BookTitle"/>
          <w:rFonts w:ascii="Consolas" w:hAnsi="Consolas" w:cs="Consolas"/>
          <w:b w:val="0"/>
          <w:bCs w:val="0"/>
          <w:smallCaps w:val="0"/>
          <w:spacing w:val="0"/>
          <w:sz w:val="20"/>
          <w:szCs w:val="20"/>
        </w:rPr>
        <w:t xml:space="preserve"> == “CSE &gt; </w:t>
      </w:r>
      <w:proofErr w:type="spellStart"/>
      <w:r w:rsidRPr="00B628B6">
        <w:rPr>
          <w:rStyle w:val="BookTitle"/>
          <w:rFonts w:ascii="Consolas" w:hAnsi="Consolas" w:cs="Consolas"/>
          <w:b w:val="0"/>
          <w:bCs w:val="0"/>
          <w:smallCaps w:val="0"/>
          <w:spacing w:val="0"/>
          <w:sz w:val="20"/>
          <w:szCs w:val="20"/>
        </w:rPr>
        <w:t>Skyrim</w:t>
      </w:r>
      <w:proofErr w:type="spellEnd"/>
      <w:r w:rsidRPr="00B628B6">
        <w:rPr>
          <w:rStyle w:val="BookTitle"/>
          <w:rFonts w:ascii="Consolas" w:hAnsi="Consolas" w:cs="Consolas"/>
          <w:b w:val="0"/>
          <w:bCs w:val="0"/>
          <w:smallCaps w:val="0"/>
          <w:spacing w:val="0"/>
          <w:sz w:val="20"/>
          <w:szCs w:val="20"/>
        </w:rPr>
        <w:t>”)</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r w:rsidRPr="00B628B6">
        <w:rPr>
          <w:rStyle w:val="BookTitle"/>
          <w:rFonts w:ascii="Consolas" w:hAnsi="Consolas" w:cs="Consolas"/>
          <w:b w:val="0"/>
          <w:bCs w:val="0"/>
          <w:smallCaps w:val="0"/>
          <w:spacing w:val="0"/>
          <w:sz w:val="20"/>
          <w:szCs w:val="20"/>
        </w:rPr>
        <w:tab/>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player.kill</w:t>
      </w:r>
      <w:proofErr w:type="spellEnd"/>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r w:rsidRPr="00B628B6">
        <w:rPr>
          <w:rStyle w:val="BookTitle"/>
          <w:rFonts w:ascii="Consolas" w:hAnsi="Consolas" w:cs="Consolas"/>
          <w:b w:val="0"/>
          <w:bCs w:val="0"/>
          <w:smallCaps w:val="0"/>
          <w:spacing w:val="0"/>
          <w:sz w:val="20"/>
          <w:szCs w:val="20"/>
        </w:rPr>
        <w:tab/>
      </w:r>
      <w:proofErr w:type="spellStart"/>
      <w:proofErr w:type="gramStart"/>
      <w:r w:rsidRPr="00B628B6">
        <w:rPr>
          <w:rStyle w:val="BookTitle"/>
          <w:rFonts w:ascii="Consolas" w:hAnsi="Consolas" w:cs="Consolas"/>
          <w:b w:val="0"/>
          <w:bCs w:val="0"/>
          <w:smallCaps w:val="0"/>
          <w:spacing w:val="0"/>
          <w:sz w:val="20"/>
          <w:szCs w:val="20"/>
        </w:rPr>
        <w:t>endif</w:t>
      </w:r>
      <w:proofErr w:type="spellEnd"/>
      <w:proofErr w:type="gramEnd"/>
    </w:p>
    <w:p w:rsidR="006A6996" w:rsidRPr="00F2426E" w:rsidRDefault="006A6996" w:rsidP="00B628B6">
      <w:pPr>
        <w:spacing w:after="0"/>
        <w:ind w:left="720"/>
        <w:rPr>
          <w:rStyle w:val="BookTitle"/>
          <w:b w:val="0"/>
          <w:bCs w:val="0"/>
          <w:smallCaps w:val="0"/>
          <w:spacing w:val="0"/>
        </w:rPr>
      </w:pPr>
      <w:r w:rsidRPr="00B628B6">
        <w:rPr>
          <w:rStyle w:val="BookTitle"/>
          <w:rFonts w:ascii="Consolas" w:hAnsi="Consolas" w:cs="Consolas"/>
          <w:b w:val="0"/>
          <w:bCs w:val="0"/>
          <w:smallCaps w:val="0"/>
          <w:spacing w:val="0"/>
          <w:sz w:val="20"/>
          <w:szCs w:val="20"/>
        </w:rPr>
        <w:t>;}</w:t>
      </w:r>
    </w:p>
    <w:p w:rsidR="00F2426E" w:rsidRPr="00B628B6" w:rsidRDefault="00F2426E" w:rsidP="00B628B6"/>
    <w:p w:rsidR="00255838" w:rsidRPr="00B628B6" w:rsidRDefault="006A6996" w:rsidP="00B628B6">
      <w:r w:rsidRPr="00B628B6">
        <w:t xml:space="preserve">The condition expression can only include macro identifiers and constants/literals. The directive supports the following </w:t>
      </w:r>
      <w:r w:rsidR="00D4173C" w:rsidRPr="00B628B6">
        <w:t xml:space="preserve">relational </w:t>
      </w:r>
      <w:r w:rsidRPr="00B628B6">
        <w:t xml:space="preserve">operators, which are evaluated in their </w:t>
      </w:r>
      <w:hyperlink r:id="rId32" w:history="1">
        <w:r w:rsidRPr="001A3D9B">
          <w:rPr>
            <w:rStyle w:val="Hyperlink"/>
          </w:rPr>
          <w:t>default order</w:t>
        </w:r>
      </w:hyperlink>
      <w:r w:rsidRPr="00B628B6">
        <w:t xml:space="preserve"> of their precedence.</w:t>
      </w:r>
    </w:p>
    <w:p w:rsidR="006A6996" w:rsidRPr="00B628B6" w:rsidRDefault="00D4173C" w:rsidP="007D675D">
      <w:pPr>
        <w:pStyle w:val="ListParagraph"/>
        <w:numPr>
          <w:ilvl w:val="0"/>
          <w:numId w:val="20"/>
        </w:numPr>
      </w:pPr>
      <w:r w:rsidRPr="00B628B6">
        <w:t>Equality [==]</w:t>
      </w:r>
    </w:p>
    <w:p w:rsidR="00D4173C" w:rsidRPr="00B628B6" w:rsidRDefault="00D4173C" w:rsidP="007D675D">
      <w:pPr>
        <w:pStyle w:val="ListParagraph"/>
        <w:numPr>
          <w:ilvl w:val="0"/>
          <w:numId w:val="20"/>
        </w:numPr>
      </w:pPr>
      <w:r w:rsidRPr="00B628B6">
        <w:t>Less than or equal [&lt;=]</w:t>
      </w:r>
    </w:p>
    <w:p w:rsidR="00D4173C" w:rsidRPr="00B628B6" w:rsidRDefault="00D4173C" w:rsidP="007D675D">
      <w:pPr>
        <w:pStyle w:val="ListParagraph"/>
        <w:numPr>
          <w:ilvl w:val="0"/>
          <w:numId w:val="20"/>
        </w:numPr>
      </w:pPr>
      <w:r w:rsidRPr="00B628B6">
        <w:t>Greater than or equal [&gt;=]</w:t>
      </w:r>
    </w:p>
    <w:p w:rsidR="00D4173C" w:rsidRPr="00B628B6" w:rsidRDefault="00D4173C" w:rsidP="007D675D">
      <w:pPr>
        <w:pStyle w:val="ListParagraph"/>
        <w:numPr>
          <w:ilvl w:val="0"/>
          <w:numId w:val="20"/>
        </w:numPr>
      </w:pPr>
      <w:r w:rsidRPr="00B628B6">
        <w:t>Inequality [</w:t>
      </w:r>
      <w:proofErr w:type="gramStart"/>
      <w:r w:rsidRPr="00B628B6">
        <w:t>!=</w:t>
      </w:r>
      <w:proofErr w:type="gramEnd"/>
      <w:r w:rsidRPr="00B628B6">
        <w:t>]</w:t>
      </w:r>
    </w:p>
    <w:p w:rsidR="00D4173C" w:rsidRPr="00B628B6" w:rsidRDefault="00D4173C" w:rsidP="007D675D">
      <w:pPr>
        <w:pStyle w:val="ListParagraph"/>
        <w:numPr>
          <w:ilvl w:val="0"/>
          <w:numId w:val="20"/>
        </w:numPr>
      </w:pPr>
      <w:r w:rsidRPr="00B628B6">
        <w:t>Greater than [&gt;]</w:t>
      </w:r>
    </w:p>
    <w:p w:rsidR="00D4173C" w:rsidRPr="00B628B6" w:rsidRDefault="00D4173C" w:rsidP="007D675D">
      <w:pPr>
        <w:pStyle w:val="ListParagraph"/>
        <w:numPr>
          <w:ilvl w:val="0"/>
          <w:numId w:val="20"/>
        </w:numPr>
      </w:pPr>
      <w:r w:rsidRPr="00B628B6">
        <w:t>Less than [&lt;]</w:t>
      </w:r>
    </w:p>
    <w:p w:rsidR="006731C2" w:rsidRDefault="00D4173C" w:rsidP="00F2426E">
      <w:r w:rsidRPr="00B628B6">
        <w:t>In addition to the above, the logical operators AND [&amp;&amp;] and OR [||] are allowed in expressions. Parentheses may be used to override the default precedence.</w:t>
      </w:r>
    </w:p>
    <w:p w:rsidR="006731C2" w:rsidRDefault="001A3D9B" w:rsidP="00F2426E">
      <w:r>
        <w:t>Any text files placed inside the standard directives folder will be</w:t>
      </w:r>
      <w:r w:rsidR="006731C2">
        <w:t xml:space="preserve"> parsed </w:t>
      </w:r>
      <w:r>
        <w:t xml:space="preserve">before </w:t>
      </w:r>
      <w:r w:rsidR="006731C2">
        <w:t>each preprocessor operation. Multi-line blocks can contain directive declarations – They will be expanded automatically when the parent directive is.</w:t>
      </w:r>
      <w:r>
        <w:t xml:space="preserve"> The number of passes the preprocessor makes can be configured from the “Preferences” window.</w:t>
      </w:r>
    </w:p>
    <w:p w:rsidR="006731C2" w:rsidRDefault="006731C2" w:rsidP="006731C2">
      <w:pPr>
        <w:pStyle w:val="NoSpacing"/>
      </w:pPr>
    </w:p>
    <w:p w:rsidR="00F87CE5" w:rsidRDefault="00F87CE5" w:rsidP="00954BF7">
      <w:pPr>
        <w:pStyle w:val="NoSpacing"/>
        <w:spacing w:before="240" w:line="276" w:lineRule="auto"/>
        <w:rPr>
          <w:rStyle w:val="BookTitle"/>
          <w:b w:val="0"/>
          <w:bCs w:val="0"/>
          <w:smallCaps w:val="0"/>
          <w:spacing w:val="0"/>
        </w:rPr>
      </w:pPr>
    </w:p>
    <w:p w:rsidR="0056332C" w:rsidRPr="00A42571" w:rsidRDefault="00A42571" w:rsidP="00A42571">
      <w:pPr>
        <w:pStyle w:val="Subtitle"/>
        <w:rPr>
          <w:rStyle w:val="BookTitle"/>
          <w:b w:val="0"/>
          <w:bCs w:val="0"/>
          <w:smallCaps w:val="0"/>
          <w:spacing w:val="15"/>
        </w:rPr>
      </w:pPr>
      <w:r>
        <w:t>Shortcut Keys</w:t>
      </w:r>
    </w:p>
    <w:p w:rsidR="0056332C" w:rsidRDefault="0056332C" w:rsidP="0056332C">
      <w:pPr>
        <w:pStyle w:val="NoSpacing"/>
      </w:pPr>
      <w:r>
        <w:t>The CSE Editor adds a number of counter-intuitive shortcut keys for its various functions</w:t>
      </w:r>
      <w:r w:rsidR="00A42571">
        <w:t xml:space="preserve"> to aid the lazy scripter</w:t>
      </w:r>
      <w:r w:rsidR="009F493A">
        <w:t>.</w:t>
      </w:r>
      <w:r w:rsidR="00A42571">
        <w:t xml:space="preserve"> </w:t>
      </w:r>
      <w:proofErr w:type="gramStart"/>
      <w:r w:rsidR="00A42571">
        <w:t xml:space="preserve">And </w:t>
      </w:r>
      <w:proofErr w:type="spellStart"/>
      <w:r w:rsidR="00A42571">
        <w:t>tejon</w:t>
      </w:r>
      <w:proofErr w:type="spellEnd"/>
      <w:r w:rsidR="00A42571">
        <w:t>.</w:t>
      </w:r>
      <w:proofErr w:type="gramEnd"/>
    </w:p>
    <w:p w:rsidR="0056332C" w:rsidRDefault="0056332C" w:rsidP="0056332C">
      <w:pPr>
        <w:pStyle w:val="NoSpacing"/>
      </w:pPr>
    </w:p>
    <w:tbl>
      <w:tblPr>
        <w:tblStyle w:val="LightList-Accent1"/>
        <w:tblW w:w="0" w:type="auto"/>
        <w:jc w:val="center"/>
        <w:tblLook w:val="04A0" w:firstRow="1" w:lastRow="0" w:firstColumn="1" w:lastColumn="0" w:noHBand="0" w:noVBand="1"/>
      </w:tblPr>
      <w:tblGrid>
        <w:gridCol w:w="7038"/>
        <w:gridCol w:w="6138"/>
      </w:tblGrid>
      <w:tr w:rsidR="00E15872" w:rsidRPr="00A42571" w:rsidTr="001605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Pr="00A42571" w:rsidRDefault="0056332C" w:rsidP="00A42571">
            <w:r w:rsidRPr="00A42571">
              <w:t>Shortcut Key</w:t>
            </w:r>
          </w:p>
        </w:tc>
        <w:tc>
          <w:tcPr>
            <w:tcW w:w="6138" w:type="dxa"/>
          </w:tcPr>
          <w:p w:rsidR="0056332C" w:rsidRPr="00A42571" w:rsidRDefault="0056332C" w:rsidP="00A42571">
            <w:pPr>
              <w:cnfStyle w:val="100000000000" w:firstRow="1" w:lastRow="0" w:firstColumn="0" w:lastColumn="0" w:oddVBand="0" w:evenVBand="0" w:oddHBand="0" w:evenHBand="0" w:firstRowFirstColumn="0" w:firstRowLastColumn="0" w:lastRowFirstColumn="0" w:lastRowLastColumn="0"/>
            </w:pPr>
            <w:r w:rsidRPr="00A42571">
              <w:t>Action</w:t>
            </w:r>
          </w:p>
        </w:tc>
      </w:tr>
      <w:tr w:rsidR="0056332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A200FC" w:rsidRPr="00A42571" w:rsidRDefault="00A42571" w:rsidP="00A42571">
            <w:pPr>
              <w:rPr>
                <w:b w:val="0"/>
              </w:rPr>
            </w:pPr>
            <w:r>
              <w:rPr>
                <w:b w:val="0"/>
              </w:rPr>
              <w:t xml:space="preserve">CONTROL </w:t>
            </w:r>
            <w:r w:rsidR="0056332C" w:rsidRPr="00A42571">
              <w:rPr>
                <w:b w:val="0"/>
              </w:rPr>
              <w:t>+ T</w:t>
            </w:r>
          </w:p>
        </w:tc>
        <w:tc>
          <w:tcPr>
            <w:tcW w:w="6138" w:type="dxa"/>
          </w:tcPr>
          <w:p w:rsidR="0056332C" w:rsidRPr="00A42571" w:rsidRDefault="0056332C" w:rsidP="00A42571">
            <w:pPr>
              <w:cnfStyle w:val="000000100000" w:firstRow="0" w:lastRow="0" w:firstColumn="0" w:lastColumn="0" w:oddVBand="0" w:evenVBand="0" w:oddHBand="1" w:evenHBand="0" w:firstRowFirstColumn="0" w:firstRowLastColumn="0" w:lastRowFirstColumn="0" w:lastRowLastColumn="0"/>
            </w:pPr>
            <w:r w:rsidRPr="00A42571">
              <w:t xml:space="preserve">New </w:t>
            </w:r>
            <w:r w:rsidR="00A200FC">
              <w:t>w</w:t>
            </w:r>
            <w:r w:rsidR="00E6079E" w:rsidRPr="00A42571">
              <w:t>orkspace</w:t>
            </w:r>
          </w:p>
        </w:tc>
      </w:tr>
      <w:tr w:rsidR="0016056C"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16056C" w:rsidRPr="00A42571" w:rsidRDefault="0016056C" w:rsidP="0016056C">
            <w:pPr>
              <w:rPr>
                <w:b w:val="0"/>
              </w:rPr>
            </w:pPr>
            <w:r w:rsidRPr="00A42571">
              <w:rPr>
                <w:b w:val="0"/>
              </w:rPr>
              <w:t xml:space="preserve">Middle Mouse Click on a </w:t>
            </w:r>
            <w:r>
              <w:rPr>
                <w:b w:val="0"/>
              </w:rPr>
              <w:t>T</w:t>
            </w:r>
            <w:r w:rsidRPr="00A42571">
              <w:rPr>
                <w:b w:val="0"/>
              </w:rPr>
              <w:t>ab</w:t>
            </w:r>
          </w:p>
        </w:tc>
        <w:tc>
          <w:tcPr>
            <w:tcW w:w="6138" w:type="dxa"/>
          </w:tcPr>
          <w:p w:rsidR="0016056C" w:rsidRPr="00A42571" w:rsidRDefault="0016056C" w:rsidP="0016056C">
            <w:pPr>
              <w:cnfStyle w:val="000000000000" w:firstRow="0" w:lastRow="0" w:firstColumn="0" w:lastColumn="0" w:oddVBand="0" w:evenVBand="0" w:oddHBand="0" w:evenHBand="0" w:firstRowFirstColumn="0" w:firstRowLastColumn="0" w:lastRowFirstColumn="0" w:lastRowLastColumn="0"/>
            </w:pPr>
            <w:r w:rsidRPr="00A42571">
              <w:t xml:space="preserve">Close </w:t>
            </w:r>
            <w:r>
              <w:t>workspace</w:t>
            </w:r>
          </w:p>
        </w:tc>
      </w:tr>
      <w:tr w:rsidR="00E15872"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Default="00A42571" w:rsidP="00A42571">
            <w:pPr>
              <w:rPr>
                <w:b w:val="0"/>
              </w:rPr>
            </w:pPr>
            <w:r>
              <w:rPr>
                <w:b w:val="0"/>
              </w:rPr>
              <w:t>CONTROL</w:t>
            </w:r>
            <w:r w:rsidRPr="00A42571">
              <w:rPr>
                <w:b w:val="0"/>
              </w:rPr>
              <w:t xml:space="preserve"> </w:t>
            </w:r>
            <w:r w:rsidR="0056332C" w:rsidRPr="00A42571">
              <w:rPr>
                <w:b w:val="0"/>
              </w:rPr>
              <w:t xml:space="preserve">+ </w:t>
            </w:r>
            <w:r>
              <w:rPr>
                <w:b w:val="0"/>
              </w:rPr>
              <w:t>TAB</w:t>
            </w:r>
          </w:p>
          <w:p w:rsidR="00A200FC" w:rsidRPr="00A42571" w:rsidRDefault="00A200FC" w:rsidP="00A42571">
            <w:pPr>
              <w:rPr>
                <w:b w:val="0"/>
              </w:rPr>
            </w:pPr>
            <w:r>
              <w:rPr>
                <w:b w:val="0"/>
              </w:rPr>
              <w:t>CONTROL + PAGE DOWN</w:t>
            </w:r>
          </w:p>
        </w:tc>
        <w:tc>
          <w:tcPr>
            <w:tcW w:w="6138" w:type="dxa"/>
          </w:tcPr>
          <w:p w:rsidR="0056332C" w:rsidRPr="00A42571" w:rsidRDefault="0056332C" w:rsidP="0016056C">
            <w:pPr>
              <w:cnfStyle w:val="000000100000" w:firstRow="0" w:lastRow="0" w:firstColumn="0" w:lastColumn="0" w:oddVBand="0" w:evenVBand="0" w:oddHBand="1" w:evenHBand="0" w:firstRowFirstColumn="0" w:firstRowLastColumn="0" w:lastRowFirstColumn="0" w:lastRowLastColumn="0"/>
            </w:pPr>
            <w:r w:rsidRPr="00A42571">
              <w:t xml:space="preserve">Switch </w:t>
            </w:r>
            <w:r w:rsidR="0016056C">
              <w:t>to the next</w:t>
            </w:r>
            <w:r w:rsidRPr="00A42571">
              <w:t xml:space="preserve"> </w:t>
            </w:r>
            <w:r w:rsidR="00A200FC">
              <w:t>w</w:t>
            </w:r>
            <w:r w:rsidR="00E6079E" w:rsidRPr="00A42571">
              <w:t>orkspace</w:t>
            </w:r>
          </w:p>
        </w:tc>
      </w:tr>
      <w:tr w:rsidR="0056332C"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Default="00A42571" w:rsidP="00A42571">
            <w:pPr>
              <w:rPr>
                <w:b w:val="0"/>
              </w:rPr>
            </w:pPr>
            <w:r>
              <w:rPr>
                <w:b w:val="0"/>
              </w:rPr>
              <w:t>CONTROL</w:t>
            </w:r>
            <w:r w:rsidRPr="00A42571">
              <w:rPr>
                <w:b w:val="0"/>
              </w:rPr>
              <w:t xml:space="preserve"> </w:t>
            </w:r>
            <w:r w:rsidR="0056332C" w:rsidRPr="00A42571">
              <w:rPr>
                <w:b w:val="0"/>
              </w:rPr>
              <w:t xml:space="preserve">+ </w:t>
            </w:r>
            <w:r>
              <w:rPr>
                <w:b w:val="0"/>
              </w:rPr>
              <w:t>SHIFT</w:t>
            </w:r>
            <w:r w:rsidR="0056332C" w:rsidRPr="00A42571">
              <w:rPr>
                <w:b w:val="0"/>
              </w:rPr>
              <w:t xml:space="preserve"> + TAB</w:t>
            </w:r>
          </w:p>
          <w:p w:rsidR="00A200FC" w:rsidRPr="00A42571" w:rsidRDefault="00A200FC" w:rsidP="00A42571">
            <w:pPr>
              <w:rPr>
                <w:b w:val="0"/>
              </w:rPr>
            </w:pPr>
            <w:r>
              <w:rPr>
                <w:b w:val="0"/>
              </w:rPr>
              <w:t>CONTROL + PAGE UP</w:t>
            </w:r>
          </w:p>
        </w:tc>
        <w:tc>
          <w:tcPr>
            <w:tcW w:w="6138" w:type="dxa"/>
          </w:tcPr>
          <w:p w:rsidR="0056332C" w:rsidRPr="00A42571" w:rsidRDefault="0056332C" w:rsidP="0016056C">
            <w:pPr>
              <w:cnfStyle w:val="000000000000" w:firstRow="0" w:lastRow="0" w:firstColumn="0" w:lastColumn="0" w:oddVBand="0" w:evenVBand="0" w:oddHBand="0" w:evenHBand="0" w:firstRowFirstColumn="0" w:firstRowLastColumn="0" w:lastRowFirstColumn="0" w:lastRowLastColumn="0"/>
            </w:pPr>
            <w:r w:rsidRPr="00A42571">
              <w:t xml:space="preserve">Switch </w:t>
            </w:r>
            <w:r w:rsidR="0016056C">
              <w:t xml:space="preserve">to the previous </w:t>
            </w:r>
            <w:r w:rsidR="00A200FC">
              <w:t>w</w:t>
            </w:r>
            <w:r w:rsidR="00E6079E" w:rsidRPr="00A42571">
              <w:t>orkspace</w:t>
            </w:r>
          </w:p>
        </w:tc>
      </w:tr>
      <w:tr w:rsidR="00A200F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A200FC" w:rsidRDefault="00A200FC" w:rsidP="00A42571">
            <w:pPr>
              <w:rPr>
                <w:b w:val="0"/>
              </w:rPr>
            </w:pPr>
            <w:r>
              <w:rPr>
                <w:b w:val="0"/>
              </w:rPr>
              <w:t>CONTROL + 1…9</w:t>
            </w:r>
          </w:p>
        </w:tc>
        <w:tc>
          <w:tcPr>
            <w:tcW w:w="6138" w:type="dxa"/>
          </w:tcPr>
          <w:p w:rsidR="00A200FC" w:rsidRPr="0016056C" w:rsidRDefault="0016056C" w:rsidP="00A200FC">
            <w:pPr>
              <w:cnfStyle w:val="000000100000" w:firstRow="0" w:lastRow="0" w:firstColumn="0" w:lastColumn="0" w:oddVBand="0" w:evenVBand="0" w:oddHBand="1" w:evenHBand="0" w:firstRowFirstColumn="0" w:firstRowLastColumn="0" w:lastRowFirstColumn="0" w:lastRowLastColumn="0"/>
            </w:pPr>
            <w:r>
              <w:t>Switch to the n</w:t>
            </w:r>
            <w:r>
              <w:rPr>
                <w:vertAlign w:val="superscript"/>
              </w:rPr>
              <w:t>th</w:t>
            </w:r>
            <w:r>
              <w:t xml:space="preserve"> workspace</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Pr="00A42571" w:rsidRDefault="00A42571" w:rsidP="00A42571">
            <w:pPr>
              <w:rPr>
                <w:b w:val="0"/>
              </w:rPr>
            </w:pPr>
            <w:r>
              <w:rPr>
                <w:b w:val="0"/>
              </w:rPr>
              <w:t>CONTROL</w:t>
            </w:r>
            <w:r w:rsidRPr="00A42571">
              <w:rPr>
                <w:b w:val="0"/>
              </w:rPr>
              <w:t xml:space="preserve"> </w:t>
            </w:r>
            <w:r w:rsidR="00E6079E" w:rsidRPr="00A42571">
              <w:rPr>
                <w:b w:val="0"/>
              </w:rPr>
              <w:t>+ New Button</w:t>
            </w:r>
          </w:p>
        </w:tc>
        <w:tc>
          <w:tcPr>
            <w:tcW w:w="6138" w:type="dxa"/>
          </w:tcPr>
          <w:p w:rsidR="0056332C" w:rsidRPr="00A42571" w:rsidRDefault="00A200FC" w:rsidP="00A200FC">
            <w:pPr>
              <w:cnfStyle w:val="000000000000" w:firstRow="0" w:lastRow="0" w:firstColumn="0" w:lastColumn="0" w:oddVBand="0" w:evenVBand="0" w:oddHBand="0" w:evenHBand="0" w:firstRowFirstColumn="0" w:firstRowLastColumn="0" w:lastRowFirstColumn="0" w:lastRowLastColumn="0"/>
            </w:pPr>
            <w:r>
              <w:t>Open a n</w:t>
            </w:r>
            <w:r w:rsidR="0011545A" w:rsidRPr="00A42571">
              <w:t xml:space="preserve">ew </w:t>
            </w:r>
            <w:r>
              <w:t>w</w:t>
            </w:r>
            <w:r w:rsidR="0011545A" w:rsidRPr="00A42571">
              <w:t xml:space="preserve">orkspace </w:t>
            </w:r>
            <w:r>
              <w:t>a</w:t>
            </w:r>
            <w:r w:rsidR="00E6079E" w:rsidRPr="00A42571">
              <w:t xml:space="preserve">nd </w:t>
            </w:r>
            <w:r>
              <w:t>initialize a</w:t>
            </w:r>
            <w:r w:rsidR="00E6079E" w:rsidRPr="00A42571">
              <w:t xml:space="preserve"> </w:t>
            </w:r>
            <w:r>
              <w:t>n</w:t>
            </w:r>
            <w:r w:rsidR="00E6079E" w:rsidRPr="00A42571">
              <w:t xml:space="preserve">ew </w:t>
            </w:r>
            <w:r>
              <w:t>s</w:t>
            </w:r>
            <w:r w:rsidR="00E6079E" w:rsidRPr="00A42571">
              <w:t>cript</w:t>
            </w:r>
          </w:p>
        </w:tc>
      </w:tr>
      <w:tr w:rsidR="0056332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Pr="00A42571" w:rsidRDefault="00A42571" w:rsidP="00A42571">
            <w:pPr>
              <w:rPr>
                <w:b w:val="0"/>
              </w:rPr>
            </w:pPr>
            <w:r>
              <w:rPr>
                <w:b w:val="0"/>
              </w:rPr>
              <w:t xml:space="preserve">SHIFT </w:t>
            </w:r>
            <w:r w:rsidR="00E6079E" w:rsidRPr="00A42571">
              <w:rPr>
                <w:b w:val="0"/>
              </w:rPr>
              <w:t>+ New Button</w:t>
            </w:r>
          </w:p>
        </w:tc>
        <w:tc>
          <w:tcPr>
            <w:tcW w:w="6138" w:type="dxa"/>
          </w:tcPr>
          <w:p w:rsidR="0056332C" w:rsidRPr="00A42571" w:rsidRDefault="00E6079E" w:rsidP="00A200FC">
            <w:pPr>
              <w:cnfStyle w:val="000000100000" w:firstRow="0" w:lastRow="0" w:firstColumn="0" w:lastColumn="0" w:oddVBand="0" w:evenVBand="0" w:oddHBand="1" w:evenHBand="0" w:firstRowFirstColumn="0" w:firstRowLastColumn="0" w:lastRowFirstColumn="0" w:lastRowLastColumn="0"/>
            </w:pPr>
            <w:r w:rsidRPr="00A42571">
              <w:t xml:space="preserve">New </w:t>
            </w:r>
            <w:r w:rsidR="00A200FC">
              <w:t>editor window</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Pr="00A42571" w:rsidRDefault="00A42571" w:rsidP="00A42571">
            <w:pPr>
              <w:rPr>
                <w:b w:val="0"/>
              </w:rPr>
            </w:pPr>
            <w:r>
              <w:rPr>
                <w:b w:val="0"/>
              </w:rPr>
              <w:t>CONTROL</w:t>
            </w:r>
            <w:r w:rsidRPr="00A42571">
              <w:rPr>
                <w:b w:val="0"/>
              </w:rPr>
              <w:t xml:space="preserve"> </w:t>
            </w:r>
            <w:r w:rsidR="00E6079E" w:rsidRPr="00A42571">
              <w:rPr>
                <w:b w:val="0"/>
              </w:rPr>
              <w:t>+ Open Button</w:t>
            </w:r>
          </w:p>
        </w:tc>
        <w:tc>
          <w:tcPr>
            <w:tcW w:w="6138" w:type="dxa"/>
          </w:tcPr>
          <w:p w:rsidR="00E6079E" w:rsidRPr="00A42571" w:rsidRDefault="00A200FC" w:rsidP="00A200FC">
            <w:pPr>
              <w:cnfStyle w:val="000000000000" w:firstRow="0" w:lastRow="0" w:firstColumn="0" w:lastColumn="0" w:oddVBand="0" w:evenVBand="0" w:oddHBand="0" w:evenHBand="0" w:firstRowFirstColumn="0" w:firstRowLastColumn="0" w:lastRowFirstColumn="0" w:lastRowLastColumn="0"/>
            </w:pPr>
            <w:r>
              <w:t>Open</w:t>
            </w:r>
            <w:r w:rsidR="0035051A" w:rsidRPr="00A42571">
              <w:t xml:space="preserve"> a </w:t>
            </w:r>
            <w:r>
              <w:t>n</w:t>
            </w:r>
            <w:r w:rsidR="0035051A" w:rsidRPr="00A42571">
              <w:t xml:space="preserve">ew </w:t>
            </w:r>
            <w:r>
              <w:t>w</w:t>
            </w:r>
            <w:r w:rsidR="0035051A" w:rsidRPr="00A42571">
              <w:t xml:space="preserve">orkspace </w:t>
            </w:r>
            <w:r w:rsidR="00E6079E" w:rsidRPr="00A42571">
              <w:t xml:space="preserve">and </w:t>
            </w:r>
            <w:r>
              <w:t xml:space="preserve">display </w:t>
            </w:r>
            <w:r w:rsidR="0035051A" w:rsidRPr="00A42571">
              <w:t>the</w:t>
            </w:r>
            <w:r w:rsidR="00E6079E" w:rsidRPr="00A42571">
              <w:t xml:space="preserve"> Open Script </w:t>
            </w:r>
            <w:r>
              <w:t>d</w:t>
            </w:r>
            <w:r w:rsidR="00E6079E" w:rsidRPr="00A42571">
              <w:t>ialog</w:t>
            </w:r>
          </w:p>
        </w:tc>
      </w:tr>
      <w:tr w:rsidR="00D13255"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Q</w:t>
            </w:r>
          </w:p>
        </w:tc>
        <w:tc>
          <w:tcPr>
            <w:tcW w:w="6138" w:type="dxa"/>
          </w:tcPr>
          <w:p w:rsidR="00D13255" w:rsidRPr="00A42571" w:rsidRDefault="00A200FC" w:rsidP="00A42571">
            <w:pPr>
              <w:cnfStyle w:val="000000100000" w:firstRow="0" w:lastRow="0" w:firstColumn="0" w:lastColumn="0" w:oddVBand="0" w:evenVBand="0" w:oddHBand="1" w:evenHBand="0" w:firstRowFirstColumn="0" w:firstRowLastColumn="0" w:lastRowFirstColumn="0" w:lastRowLastColumn="0"/>
            </w:pPr>
            <w:r w:rsidRPr="00A42571">
              <w:t>Toggle comment</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O</w:t>
            </w:r>
          </w:p>
        </w:tc>
        <w:tc>
          <w:tcPr>
            <w:tcW w:w="6138" w:type="dxa"/>
          </w:tcPr>
          <w:p w:rsidR="00D13255" w:rsidRPr="00A42571" w:rsidRDefault="00A200FC" w:rsidP="00A42571">
            <w:pPr>
              <w:cnfStyle w:val="000000000000" w:firstRow="0" w:lastRow="0" w:firstColumn="0" w:lastColumn="0" w:oddVBand="0" w:evenVBand="0" w:oddHBand="0" w:evenHBand="0" w:firstRowFirstColumn="0" w:firstRowLastColumn="0" w:lastRowFirstColumn="0" w:lastRowLastColumn="0"/>
            </w:pPr>
            <w:r w:rsidRPr="00A42571">
              <w:t>Open script</w:t>
            </w:r>
          </w:p>
        </w:tc>
      </w:tr>
      <w:tr w:rsidR="00D13255"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S</w:t>
            </w:r>
          </w:p>
        </w:tc>
        <w:tc>
          <w:tcPr>
            <w:tcW w:w="6138" w:type="dxa"/>
          </w:tcPr>
          <w:p w:rsidR="00D13255" w:rsidRPr="00A42571" w:rsidRDefault="00A200FC" w:rsidP="00A200FC">
            <w:pPr>
              <w:cnfStyle w:val="000000100000" w:firstRow="0" w:lastRow="0" w:firstColumn="0" w:lastColumn="0" w:oddVBand="0" w:evenVBand="0" w:oddHBand="1" w:evenHBand="0" w:firstRowFirstColumn="0" w:firstRowLastColumn="0" w:lastRowFirstColumn="0" w:lastRowLastColumn="0"/>
            </w:pPr>
            <w:r>
              <w:t>Compile and s</w:t>
            </w:r>
            <w:r w:rsidR="00D13255" w:rsidRPr="00A42571">
              <w:t xml:space="preserve">ave </w:t>
            </w:r>
            <w:r>
              <w:t>s</w:t>
            </w:r>
            <w:r w:rsidR="00D13255" w:rsidRPr="00A42571">
              <w:t>cript</w:t>
            </w:r>
          </w:p>
        </w:tc>
      </w:tr>
      <w:tr w:rsidR="0016056C"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16056C" w:rsidRDefault="0016056C" w:rsidP="00A42571">
            <w:pPr>
              <w:rPr>
                <w:b w:val="0"/>
              </w:rPr>
            </w:pPr>
            <w:r>
              <w:rPr>
                <w:b w:val="0"/>
              </w:rPr>
              <w:t>CONTROL + SHIFT + S</w:t>
            </w:r>
          </w:p>
        </w:tc>
        <w:tc>
          <w:tcPr>
            <w:tcW w:w="6138" w:type="dxa"/>
          </w:tcPr>
          <w:p w:rsidR="0016056C" w:rsidRPr="00A42571" w:rsidRDefault="0016056C" w:rsidP="00A42571">
            <w:pPr>
              <w:cnfStyle w:val="000000000000" w:firstRow="0" w:lastRow="0" w:firstColumn="0" w:lastColumn="0" w:oddVBand="0" w:evenVBand="0" w:oddHBand="0" w:evenHBand="0" w:firstRowFirstColumn="0" w:firstRowLastColumn="0" w:lastRowFirstColumn="0" w:lastRowLastColumn="0"/>
            </w:pPr>
            <w:r>
              <w:t>Save all open workspaces</w:t>
            </w:r>
          </w:p>
        </w:tc>
      </w:tr>
      <w:tr w:rsidR="00E15872"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D</w:t>
            </w:r>
          </w:p>
        </w:tc>
        <w:tc>
          <w:tcPr>
            <w:tcW w:w="6138" w:type="dxa"/>
          </w:tcPr>
          <w:p w:rsidR="00D13255" w:rsidRPr="00A42571" w:rsidRDefault="00A200FC" w:rsidP="00A42571">
            <w:pPr>
              <w:cnfStyle w:val="000000100000" w:firstRow="0" w:lastRow="0" w:firstColumn="0" w:lastColumn="0" w:oddVBand="0" w:evenVBand="0" w:oddHBand="1" w:evenHBand="0" w:firstRowFirstColumn="0" w:firstRowLastColumn="0" w:lastRowFirstColumn="0" w:lastRowLastColumn="0"/>
            </w:pPr>
            <w:r w:rsidRPr="00A42571">
              <w:t>Delete script</w:t>
            </w:r>
          </w:p>
        </w:tc>
      </w:tr>
      <w:tr w:rsidR="00D13255"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xml:space="preserve">+ </w:t>
            </w:r>
            <w:r>
              <w:rPr>
                <w:b w:val="0"/>
              </w:rPr>
              <w:t>ALT</w:t>
            </w:r>
            <w:r w:rsidR="00D13255" w:rsidRPr="00A42571">
              <w:rPr>
                <w:b w:val="0"/>
              </w:rPr>
              <w:t xml:space="preserve"> + </w:t>
            </w:r>
            <w:r>
              <w:rPr>
                <w:b w:val="0"/>
              </w:rPr>
              <w:t>LEFT</w:t>
            </w:r>
          </w:p>
        </w:tc>
        <w:tc>
          <w:tcPr>
            <w:tcW w:w="6138" w:type="dxa"/>
          </w:tcPr>
          <w:p w:rsidR="00D13255" w:rsidRPr="00A42571" w:rsidRDefault="00A200FC" w:rsidP="00A42571">
            <w:pPr>
              <w:cnfStyle w:val="000000000000" w:firstRow="0" w:lastRow="0" w:firstColumn="0" w:lastColumn="0" w:oddVBand="0" w:evenVBand="0" w:oddHBand="0" w:evenHBand="0" w:firstRowFirstColumn="0" w:firstRowLastColumn="0" w:lastRowFirstColumn="0" w:lastRowLastColumn="0"/>
            </w:pPr>
            <w:r w:rsidRPr="00A42571">
              <w:t>Previous script</w:t>
            </w:r>
          </w:p>
        </w:tc>
      </w:tr>
      <w:tr w:rsidR="00E15872"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xml:space="preserve">+ </w:t>
            </w:r>
            <w:r>
              <w:rPr>
                <w:b w:val="0"/>
              </w:rPr>
              <w:t>ALT</w:t>
            </w:r>
            <w:r w:rsidR="00D13255" w:rsidRPr="00A42571">
              <w:rPr>
                <w:b w:val="0"/>
              </w:rPr>
              <w:t xml:space="preserve"> + </w:t>
            </w:r>
            <w:r>
              <w:rPr>
                <w:b w:val="0"/>
              </w:rPr>
              <w:t>RIGHT</w:t>
            </w:r>
          </w:p>
        </w:tc>
        <w:tc>
          <w:tcPr>
            <w:tcW w:w="6138" w:type="dxa"/>
          </w:tcPr>
          <w:p w:rsidR="00D13255" w:rsidRPr="00A42571" w:rsidRDefault="00A200FC" w:rsidP="00A42571">
            <w:pPr>
              <w:cnfStyle w:val="000000100000" w:firstRow="0" w:lastRow="0" w:firstColumn="0" w:lastColumn="0" w:oddVBand="0" w:evenVBand="0" w:oddHBand="1" w:evenHBand="0" w:firstRowFirstColumn="0" w:firstRowLastColumn="0" w:lastRowFirstColumn="0" w:lastRowLastColumn="0"/>
            </w:pPr>
            <w:r w:rsidRPr="00A42571">
              <w:t>Next script</w:t>
            </w:r>
          </w:p>
        </w:tc>
      </w:tr>
      <w:tr w:rsidR="00D13255"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N</w:t>
            </w:r>
          </w:p>
        </w:tc>
        <w:tc>
          <w:tcPr>
            <w:tcW w:w="6138" w:type="dxa"/>
          </w:tcPr>
          <w:p w:rsidR="00D13255" w:rsidRPr="00A42571" w:rsidRDefault="00A200FC" w:rsidP="00A42571">
            <w:pPr>
              <w:cnfStyle w:val="000000000000" w:firstRow="0" w:lastRow="0" w:firstColumn="0" w:lastColumn="0" w:oddVBand="0" w:evenVBand="0" w:oddHBand="0" w:evenHBand="0" w:firstRowFirstColumn="0" w:firstRowLastColumn="0" w:lastRowFirstColumn="0" w:lastRowLastColumn="0"/>
            </w:pPr>
            <w:r w:rsidRPr="00A42571">
              <w:t>New script</w:t>
            </w:r>
          </w:p>
        </w:tc>
      </w:tr>
      <w:tr w:rsidR="00A200F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A200FC" w:rsidRDefault="00A200FC" w:rsidP="00A42571">
            <w:pPr>
              <w:rPr>
                <w:b w:val="0"/>
              </w:rPr>
            </w:pPr>
            <w:r>
              <w:rPr>
                <w:b w:val="0"/>
              </w:rPr>
              <w:t>CONTROL + F4</w:t>
            </w:r>
          </w:p>
        </w:tc>
        <w:tc>
          <w:tcPr>
            <w:tcW w:w="6138" w:type="dxa"/>
          </w:tcPr>
          <w:p w:rsidR="00A200FC" w:rsidRPr="00A42571" w:rsidRDefault="00A200FC" w:rsidP="00A42571">
            <w:pPr>
              <w:cnfStyle w:val="000000100000" w:firstRow="0" w:lastRow="0" w:firstColumn="0" w:lastColumn="0" w:oddVBand="0" w:evenVBand="0" w:oddHBand="1" w:evenHBand="0" w:firstRowFirstColumn="0" w:firstRowLastColumn="0" w:lastRowFirstColumn="0" w:lastRowLastColumn="0"/>
            </w:pPr>
            <w:r>
              <w:t>Close script</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lastRenderedPageBreak/>
              <w:t>CONTROL</w:t>
            </w:r>
            <w:r w:rsidRPr="00A42571">
              <w:rPr>
                <w:b w:val="0"/>
              </w:rPr>
              <w:t xml:space="preserve"> </w:t>
            </w:r>
            <w:r w:rsidR="00CA5601" w:rsidRPr="00A42571">
              <w:rPr>
                <w:b w:val="0"/>
              </w:rPr>
              <w:t>+ B</w:t>
            </w:r>
          </w:p>
        </w:tc>
        <w:tc>
          <w:tcPr>
            <w:tcW w:w="6138" w:type="dxa"/>
          </w:tcPr>
          <w:p w:rsidR="00D13255" w:rsidRPr="00A42571" w:rsidRDefault="00A200FC" w:rsidP="00A42571">
            <w:pPr>
              <w:cnfStyle w:val="000000000000" w:firstRow="0" w:lastRow="0" w:firstColumn="0" w:lastColumn="0" w:oddVBand="0" w:evenVBand="0" w:oddHBand="0" w:evenHBand="0" w:firstRowFirstColumn="0" w:firstRowLastColumn="0" w:lastRowFirstColumn="0" w:lastRowLastColumn="0"/>
            </w:pPr>
            <w:r w:rsidRPr="00A42571">
              <w:t>Toggle bookmark</w:t>
            </w:r>
          </w:p>
        </w:tc>
      </w:tr>
      <w:tr w:rsidR="00CA5601"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xml:space="preserve">+ </w:t>
            </w:r>
            <w:r>
              <w:rPr>
                <w:b w:val="0"/>
              </w:rPr>
              <w:t>ENTER</w:t>
            </w:r>
          </w:p>
        </w:tc>
        <w:tc>
          <w:tcPr>
            <w:tcW w:w="6138" w:type="dxa"/>
          </w:tcPr>
          <w:p w:rsidR="0011545A" w:rsidRPr="00A42571" w:rsidRDefault="0011545A" w:rsidP="00A200FC">
            <w:pPr>
              <w:cnfStyle w:val="000000100000" w:firstRow="0" w:lastRow="0" w:firstColumn="0" w:lastColumn="0" w:oddVBand="0" w:evenVBand="0" w:oddHBand="1" w:evenHBand="0" w:firstRowFirstColumn="0" w:firstRowLastColumn="0" w:lastRowFirstColumn="0" w:lastRowLastColumn="0"/>
            </w:pPr>
            <w:r w:rsidRPr="00A42571">
              <w:t>Show</w:t>
            </w:r>
            <w:r w:rsidR="00A200FC">
              <w:t xml:space="preserve"> I</w:t>
            </w:r>
            <w:r w:rsidR="0016056C">
              <w:t>ntelliS</w:t>
            </w:r>
            <w:r w:rsidR="00A200FC" w:rsidRPr="00A42571">
              <w:t xml:space="preserve">ense </w:t>
            </w:r>
            <w:r w:rsidR="00A200FC">
              <w:t>i</w:t>
            </w:r>
            <w:r w:rsidRPr="00A42571">
              <w:t>nterfac</w:t>
            </w:r>
            <w:r w:rsidR="00E30991" w:rsidRPr="00A42571">
              <w:t>e</w:t>
            </w:r>
          </w:p>
        </w:tc>
      </w:tr>
      <w:tr w:rsidR="00CA5601"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ESCAPE</w:t>
            </w:r>
          </w:p>
        </w:tc>
        <w:tc>
          <w:tcPr>
            <w:tcW w:w="6138" w:type="dxa"/>
          </w:tcPr>
          <w:p w:rsidR="00CA5601" w:rsidRPr="00A42571" w:rsidRDefault="00CA5601" w:rsidP="00A42571">
            <w:pPr>
              <w:cnfStyle w:val="000000000000" w:firstRow="0" w:lastRow="0" w:firstColumn="0" w:lastColumn="0" w:oddVBand="0" w:evenVBand="0" w:oddHBand="0" w:evenHBand="0" w:firstRowFirstColumn="0" w:firstRowLastColumn="0" w:lastRowFirstColumn="0" w:lastRowLastColumn="0"/>
            </w:pPr>
            <w:r w:rsidRPr="00A42571">
              <w:t xml:space="preserve">Hide </w:t>
            </w:r>
            <w:r w:rsidR="00A200FC">
              <w:t>I</w:t>
            </w:r>
            <w:r w:rsidR="0016056C">
              <w:t>ntelliS</w:t>
            </w:r>
            <w:r w:rsidR="00A200FC" w:rsidRPr="00A42571">
              <w:t xml:space="preserve">ense </w:t>
            </w:r>
            <w:r w:rsidR="00A200FC">
              <w:t>i</w:t>
            </w:r>
            <w:r w:rsidRPr="00A42571">
              <w:t>nterface</w:t>
            </w:r>
          </w:p>
          <w:p w:rsidR="006B3F70" w:rsidRPr="00A42571" w:rsidRDefault="00A200FC" w:rsidP="00A200FC">
            <w:pPr>
              <w:cnfStyle w:val="000000000000" w:firstRow="0" w:lastRow="0" w:firstColumn="0" w:lastColumn="0" w:oddVBand="0" w:evenVBand="0" w:oddHBand="0" w:evenHBand="0" w:firstRowFirstColumn="0" w:firstRowLastColumn="0" w:lastRowFirstColumn="0" w:lastRowLastColumn="0"/>
            </w:pPr>
            <w:r>
              <w:t>Clear f</w:t>
            </w:r>
            <w:r w:rsidR="006B3F70" w:rsidRPr="00A42571">
              <w:t xml:space="preserve">ind </w:t>
            </w:r>
            <w:r>
              <w:t>r</w:t>
            </w:r>
            <w:r w:rsidR="006B3F70" w:rsidRPr="00A42571">
              <w:t xml:space="preserve">esult </w:t>
            </w:r>
            <w:r>
              <w:t>i</w:t>
            </w:r>
            <w:r w:rsidR="006B3F70" w:rsidRPr="00A42571">
              <w:t>ndicators</w:t>
            </w:r>
          </w:p>
        </w:tc>
      </w:tr>
      <w:tr w:rsidR="00E15872"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 + UP</w:t>
            </w:r>
          </w:p>
        </w:tc>
        <w:tc>
          <w:tcPr>
            <w:tcW w:w="6138" w:type="dxa"/>
          </w:tcPr>
          <w:p w:rsidR="00A200FC" w:rsidRPr="00A42571" w:rsidRDefault="00CA5601" w:rsidP="00A200FC">
            <w:pPr>
              <w:cnfStyle w:val="000000100000" w:firstRow="0" w:lastRow="0" w:firstColumn="0" w:lastColumn="0" w:oddVBand="0" w:evenVBand="0" w:oddHBand="1" w:evenHBand="0" w:firstRowFirstColumn="0" w:firstRowLastColumn="0" w:lastRowFirstColumn="0" w:lastRowLastColumn="0"/>
            </w:pPr>
            <w:r w:rsidRPr="00A42571">
              <w:t xml:space="preserve">Move </w:t>
            </w:r>
            <w:r w:rsidR="00A200FC">
              <w:t>current line up</w:t>
            </w:r>
          </w:p>
        </w:tc>
      </w:tr>
      <w:tr w:rsidR="00A200FC"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A200FC" w:rsidRDefault="00A200FC" w:rsidP="00A42571">
            <w:pPr>
              <w:rPr>
                <w:b w:val="0"/>
              </w:rPr>
            </w:pPr>
            <w:r>
              <w:rPr>
                <w:b w:val="0"/>
              </w:rPr>
              <w:t>CONTROL + DOWN</w:t>
            </w:r>
          </w:p>
        </w:tc>
        <w:tc>
          <w:tcPr>
            <w:tcW w:w="6138" w:type="dxa"/>
          </w:tcPr>
          <w:p w:rsidR="00A200FC" w:rsidRPr="00A42571" w:rsidRDefault="00A200FC" w:rsidP="00A200FC">
            <w:pPr>
              <w:cnfStyle w:val="000000000000" w:firstRow="0" w:lastRow="0" w:firstColumn="0" w:lastColumn="0" w:oddVBand="0" w:evenVBand="0" w:oddHBand="0" w:evenHBand="0" w:firstRowFirstColumn="0" w:firstRowLastColumn="0" w:lastRowFirstColumn="0" w:lastRowLastColumn="0"/>
            </w:pPr>
            <w:r>
              <w:t>Move current line down</w:t>
            </w:r>
          </w:p>
        </w:tc>
      </w:tr>
      <w:tr w:rsidR="00CA5601"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F</w:t>
            </w:r>
          </w:p>
        </w:tc>
        <w:tc>
          <w:tcPr>
            <w:tcW w:w="6138" w:type="dxa"/>
          </w:tcPr>
          <w:p w:rsidR="00CA5601" w:rsidRPr="00A42571" w:rsidRDefault="00A42571" w:rsidP="00A42571">
            <w:pPr>
              <w:cnfStyle w:val="000000100000" w:firstRow="0" w:lastRow="0" w:firstColumn="0" w:lastColumn="0" w:oddVBand="0" w:evenVBand="0" w:oddHBand="1" w:evenHBand="0" w:firstRowFirstColumn="0" w:firstRowLastColumn="0" w:lastRowFirstColumn="0" w:lastRowLastColumn="0"/>
            </w:pPr>
            <w:r>
              <w:t>Find</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H</w:t>
            </w:r>
          </w:p>
        </w:tc>
        <w:tc>
          <w:tcPr>
            <w:tcW w:w="6138" w:type="dxa"/>
          </w:tcPr>
          <w:p w:rsidR="00CA5601" w:rsidRPr="00A42571" w:rsidRDefault="00A42571" w:rsidP="00A42571">
            <w:pPr>
              <w:cnfStyle w:val="000000000000" w:firstRow="0" w:lastRow="0" w:firstColumn="0" w:lastColumn="0" w:oddVBand="0" w:evenVBand="0" w:oddHBand="0" w:evenHBand="0" w:firstRowFirstColumn="0" w:firstRowLastColumn="0" w:lastRowFirstColumn="0" w:lastRowLastColumn="0"/>
            </w:pPr>
            <w:r>
              <w:t>Replace</w:t>
            </w:r>
          </w:p>
        </w:tc>
      </w:tr>
      <w:tr w:rsidR="00CA5601"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G</w:t>
            </w:r>
          </w:p>
        </w:tc>
        <w:tc>
          <w:tcPr>
            <w:tcW w:w="6138" w:type="dxa"/>
          </w:tcPr>
          <w:p w:rsidR="00CA5601" w:rsidRPr="00A42571" w:rsidRDefault="00A42571" w:rsidP="00A200FC">
            <w:pPr>
              <w:cnfStyle w:val="000000100000" w:firstRow="0" w:lastRow="0" w:firstColumn="0" w:lastColumn="0" w:oddVBand="0" w:evenVBand="0" w:oddHBand="1" w:evenHBand="0" w:firstRowFirstColumn="0" w:firstRowLastColumn="0" w:lastRowFirstColumn="0" w:lastRowLastColumn="0"/>
            </w:pPr>
            <w:r>
              <w:t xml:space="preserve">Go to </w:t>
            </w:r>
            <w:r w:rsidR="00A200FC">
              <w:t>l</w:t>
            </w:r>
            <w:r>
              <w:t>ine</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xml:space="preserve">+ </w:t>
            </w:r>
            <w:r w:rsidR="002D26D8" w:rsidRPr="00A42571">
              <w:rPr>
                <w:b w:val="0"/>
              </w:rPr>
              <w:t>E</w:t>
            </w:r>
          </w:p>
        </w:tc>
        <w:tc>
          <w:tcPr>
            <w:tcW w:w="6138" w:type="dxa"/>
          </w:tcPr>
          <w:p w:rsidR="00CA5601" w:rsidRPr="00A42571" w:rsidRDefault="00A42571" w:rsidP="00A200FC">
            <w:pPr>
              <w:cnfStyle w:val="000000000000" w:firstRow="0" w:lastRow="0" w:firstColumn="0" w:lastColumn="0" w:oddVBand="0" w:evenVBand="0" w:oddHBand="0" w:evenHBand="0" w:firstRowFirstColumn="0" w:firstRowLastColumn="0" w:lastRowFirstColumn="0" w:lastRowLastColumn="0"/>
            </w:pPr>
            <w:r>
              <w:t xml:space="preserve">Go to </w:t>
            </w:r>
            <w:r w:rsidR="00A200FC">
              <w:t>o</w:t>
            </w:r>
            <w:r>
              <w:t>ffset</w:t>
            </w:r>
          </w:p>
        </w:tc>
      </w:tr>
      <w:tr w:rsidR="0016056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16056C" w:rsidRPr="00A42571" w:rsidRDefault="0016056C" w:rsidP="00A42571">
            <w:pPr>
              <w:rPr>
                <w:b w:val="0"/>
              </w:rPr>
            </w:pPr>
            <w:r>
              <w:rPr>
                <w:b w:val="0"/>
              </w:rPr>
              <w:t>CONTROL + Left Mouse Click on Scriptable Object Identifier</w:t>
            </w:r>
          </w:p>
        </w:tc>
        <w:tc>
          <w:tcPr>
            <w:tcW w:w="6138" w:type="dxa"/>
          </w:tcPr>
          <w:p w:rsidR="0016056C" w:rsidRPr="00A42571" w:rsidRDefault="0016056C" w:rsidP="00A200FC">
            <w:pPr>
              <w:cnfStyle w:val="000000100000" w:firstRow="0" w:lastRow="0" w:firstColumn="0" w:lastColumn="0" w:oddVBand="0" w:evenVBand="0" w:oddHBand="1" w:evenHBand="0" w:firstRowFirstColumn="0" w:firstRowLastColumn="0" w:lastRowFirstColumn="0" w:lastRowLastColumn="0"/>
            </w:pPr>
            <w:r>
              <w:t>Jump to Script</w:t>
            </w:r>
          </w:p>
        </w:tc>
      </w:tr>
      <w:tr w:rsidR="00E2090D"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E2090D" w:rsidRPr="00A42571" w:rsidRDefault="00E2090D" w:rsidP="00A42571">
            <w:pPr>
              <w:rPr>
                <w:b w:val="0"/>
              </w:rPr>
            </w:pPr>
            <w:r w:rsidRPr="00A42571">
              <w:rPr>
                <w:b w:val="0"/>
              </w:rPr>
              <w:t>F1 (In the Select Script dialog)</w:t>
            </w:r>
          </w:p>
        </w:tc>
        <w:tc>
          <w:tcPr>
            <w:tcW w:w="6138" w:type="dxa"/>
          </w:tcPr>
          <w:p w:rsidR="0016056C" w:rsidRPr="00A42571" w:rsidRDefault="00E2090D" w:rsidP="00A200FC">
            <w:pPr>
              <w:cnfStyle w:val="000000000000" w:firstRow="0" w:lastRow="0" w:firstColumn="0" w:lastColumn="0" w:oddVBand="0" w:evenVBand="0" w:oddHBand="0" w:evenHBand="0" w:firstRowFirstColumn="0" w:firstRowLastColumn="0" w:lastRowFirstColumn="0" w:lastRowLastColumn="0"/>
            </w:pPr>
            <w:r w:rsidRPr="00A42571">
              <w:t xml:space="preserve">Use </w:t>
            </w:r>
            <w:r w:rsidR="00A200FC">
              <w:t>i</w:t>
            </w:r>
            <w:r w:rsidR="00A42571">
              <w:t xml:space="preserve">nfo </w:t>
            </w:r>
            <w:r w:rsidR="00A200FC">
              <w:t>r</w:t>
            </w:r>
            <w:r w:rsidR="0016056C">
              <w:t>eport for the selected script</w:t>
            </w:r>
          </w:p>
        </w:tc>
      </w:tr>
    </w:tbl>
    <w:p w:rsidR="0056332C" w:rsidRDefault="0056332C" w:rsidP="0056332C">
      <w:pPr>
        <w:pStyle w:val="NoSpacing"/>
      </w:pPr>
    </w:p>
    <w:p w:rsidR="0011545A" w:rsidRDefault="0011545A" w:rsidP="0056332C">
      <w:pPr>
        <w:pStyle w:val="NoSpacing"/>
      </w:pPr>
    </w:p>
    <w:p w:rsidR="0011545A" w:rsidRDefault="0011545A" w:rsidP="0056332C">
      <w:pPr>
        <w:pStyle w:val="NoSpacing"/>
      </w:pPr>
    </w:p>
    <w:p w:rsidR="0016056C" w:rsidRDefault="0016056C" w:rsidP="0016056C">
      <w:pPr>
        <w:pStyle w:val="Subtitle"/>
      </w:pPr>
      <w:r>
        <w:t>Resource Location</w:t>
      </w:r>
    </w:p>
    <w:p w:rsidR="0016056C" w:rsidRDefault="0016056C" w:rsidP="0016056C">
      <w:r>
        <w:t>As with all Bethesda Game Studios Editor Extender-related resources, the script editor’s resources are to be saved inside the “Data\BGSEE” directory.</w:t>
      </w:r>
    </w:p>
    <w:p w:rsidR="0016056C" w:rsidRDefault="0016056C" w:rsidP="007D675D">
      <w:pPr>
        <w:pStyle w:val="ListParagraph"/>
        <w:numPr>
          <w:ilvl w:val="0"/>
          <w:numId w:val="22"/>
        </w:numPr>
      </w:pPr>
      <w:r>
        <w:t>Data\BGSEE\Script Editor\Preprocessor – Preprocessor resources such as importable snippets are saved in this folder.</w:t>
      </w:r>
    </w:p>
    <w:p w:rsidR="0016056C" w:rsidRPr="0016056C" w:rsidRDefault="0016056C" w:rsidP="007D675D">
      <w:pPr>
        <w:pStyle w:val="ListParagraph"/>
        <w:numPr>
          <w:ilvl w:val="0"/>
          <w:numId w:val="22"/>
        </w:numPr>
      </w:pPr>
      <w:r>
        <w:t>Data\BGSEE\Script Editor\Preprocessor\STD – Standard preprocessor directives are saved in this folder.</w:t>
      </w:r>
    </w:p>
    <w:p w:rsidR="0016056C" w:rsidRDefault="0016056C" w:rsidP="0056332C">
      <w:pPr>
        <w:pStyle w:val="NoSpacing"/>
      </w:pPr>
    </w:p>
    <w:p w:rsidR="0011545A" w:rsidRDefault="0011545A" w:rsidP="0056332C">
      <w:pPr>
        <w:pStyle w:val="NoSpacing"/>
      </w:pPr>
    </w:p>
    <w:p w:rsidR="0011545A" w:rsidRDefault="0011545A" w:rsidP="0056332C">
      <w:pPr>
        <w:pStyle w:val="NoSpacing"/>
      </w:pPr>
    </w:p>
    <w:p w:rsidR="0011545A" w:rsidRDefault="0011545A" w:rsidP="0056332C">
      <w:pPr>
        <w:pStyle w:val="NoSpacing"/>
      </w:pPr>
    </w:p>
    <w:p w:rsidR="0011545A" w:rsidRDefault="0011545A" w:rsidP="0056332C">
      <w:pPr>
        <w:pStyle w:val="NoSpacing"/>
      </w:pPr>
    </w:p>
    <w:p w:rsidR="004623D8" w:rsidRDefault="004623D8" w:rsidP="0056332C">
      <w:pPr>
        <w:pStyle w:val="NoSpacing"/>
      </w:pPr>
    </w:p>
    <w:p w:rsidR="00202056" w:rsidRDefault="00202056" w:rsidP="0056332C">
      <w:pPr>
        <w:pStyle w:val="NoSpacing"/>
      </w:pPr>
    </w:p>
    <w:p w:rsidR="00202056" w:rsidRDefault="00202056" w:rsidP="0056332C">
      <w:pPr>
        <w:pStyle w:val="NoSpacing"/>
      </w:pPr>
    </w:p>
    <w:p w:rsidR="00C53D7E" w:rsidRDefault="00C53D7E" w:rsidP="0056332C">
      <w:pPr>
        <w:pStyle w:val="NoSpacing"/>
      </w:pPr>
    </w:p>
    <w:p w:rsidR="004623D8" w:rsidRPr="009643C8" w:rsidRDefault="004623D8" w:rsidP="009643C8">
      <w:pPr>
        <w:pStyle w:val="Heading5"/>
      </w:pPr>
      <w:r>
        <w:t>Centralized Use Info Listing</w:t>
      </w:r>
      <w:r w:rsidR="00202056">
        <w:t>:</w:t>
      </w:r>
    </w:p>
    <w:p w:rsidR="00B94524" w:rsidRDefault="0067309A" w:rsidP="000B172F">
      <w:pPr>
        <w:jc w:val="center"/>
      </w:pPr>
      <w:r>
        <w:rPr>
          <w:noProof/>
        </w:rPr>
        <w:drawing>
          <wp:inline distT="0" distB="0" distL="0" distR="0" wp14:anchorId="1D34284D" wp14:editId="28F49964">
            <wp:extent cx="7239000" cy="4752975"/>
            <wp:effectExtent l="171450" t="171450" r="381000" b="371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7239000" cy="4752975"/>
                    </a:xfrm>
                    <a:prstGeom prst="rect">
                      <a:avLst/>
                    </a:prstGeom>
                    <a:ln>
                      <a:noFill/>
                    </a:ln>
                    <a:effectLst>
                      <a:outerShdw blurRad="292100" dist="139700" dir="2700000" algn="tl" rotWithShape="0">
                        <a:srgbClr val="333333">
                          <a:alpha val="65000"/>
                        </a:srgbClr>
                      </a:outerShdw>
                    </a:effectLst>
                  </pic:spPr>
                </pic:pic>
              </a:graphicData>
            </a:graphic>
          </wp:inline>
        </w:drawing>
      </w:r>
    </w:p>
    <w:p w:rsidR="000B172F" w:rsidRDefault="00B94524" w:rsidP="00B94524">
      <w:pPr>
        <w:tabs>
          <w:tab w:val="left" w:pos="1035"/>
        </w:tabs>
        <w:ind w:left="720"/>
      </w:pPr>
      <w:r>
        <w:t xml:space="preserve">The use info listing tool is basically a conglomeration of the use reports of every loaded record in the CS. It allows easy look up of cell and object </w:t>
      </w:r>
      <w:r w:rsidR="000C1046">
        <w:t>use lists</w:t>
      </w:r>
      <w:r>
        <w:t xml:space="preserve"> through its centralized listing. Furthermore, every item in the list can be edited directly by double clicking it. The textbox at the bottom is used to filter the form list by editorID and formID.</w:t>
      </w:r>
      <w:r w:rsidR="00CA6A4F">
        <w:t xml:space="preserve"> </w:t>
      </w:r>
      <w:r w:rsidR="00A35402">
        <w:t xml:space="preserve">Every form type, save MGEF and GMST, are listed and tracked. </w:t>
      </w:r>
    </w:p>
    <w:p w:rsidR="004623D8" w:rsidRDefault="000B172F" w:rsidP="00B94524">
      <w:pPr>
        <w:tabs>
          <w:tab w:val="left" w:pos="1035"/>
        </w:tabs>
        <w:ind w:left="720"/>
      </w:pPr>
      <w:r>
        <w:t xml:space="preserve">It </w:t>
      </w:r>
      <w:r w:rsidR="00A35402">
        <w:t>can b</w:t>
      </w:r>
      <w:r w:rsidR="000C1046">
        <w:t xml:space="preserve">e accessed from </w:t>
      </w:r>
      <w:r>
        <w:t xml:space="preserve">the </w:t>
      </w:r>
      <w:r w:rsidR="00785D25">
        <w:t>“View”</w:t>
      </w:r>
      <w:r>
        <w:t xml:space="preserve"> menu.</w:t>
      </w:r>
    </w:p>
    <w:p w:rsidR="000B172F" w:rsidRDefault="000B172F" w:rsidP="00291364">
      <w:pPr>
        <w:pStyle w:val="Heading5"/>
      </w:pPr>
    </w:p>
    <w:p w:rsidR="000B172F" w:rsidRPr="000B172F" w:rsidRDefault="000B172F" w:rsidP="000B172F">
      <w:pPr>
        <w:pStyle w:val="Heading5"/>
      </w:pPr>
    </w:p>
    <w:p w:rsidR="000C1046" w:rsidRDefault="000C1046" w:rsidP="00291364">
      <w:pPr>
        <w:pStyle w:val="Heading5"/>
        <w:rPr>
          <w:b/>
        </w:rPr>
      </w:pPr>
      <w:r>
        <w:t>Batch Reference Editor</w:t>
      </w:r>
      <w:r w:rsidR="00291364">
        <w:t>:</w:t>
      </w:r>
    </w:p>
    <w:p w:rsidR="005E4D77" w:rsidRDefault="00291364" w:rsidP="00291364">
      <w:pPr>
        <w:pStyle w:val="ListParagraph"/>
        <w:tabs>
          <w:tab w:val="left" w:pos="1035"/>
        </w:tabs>
        <w:ind w:left="720" w:firstLine="0"/>
        <w:jc w:val="center"/>
      </w:pPr>
      <w:r>
        <w:rPr>
          <w:noProof/>
        </w:rPr>
        <w:drawing>
          <wp:inline distT="0" distB="0" distL="0" distR="0" wp14:anchorId="2420D433" wp14:editId="1A797BA0">
            <wp:extent cx="6686550" cy="4953000"/>
            <wp:effectExtent l="171450" t="171450" r="38100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686550" cy="4953000"/>
                    </a:xfrm>
                    <a:prstGeom prst="rect">
                      <a:avLst/>
                    </a:prstGeom>
                    <a:ln>
                      <a:noFill/>
                    </a:ln>
                    <a:effectLst>
                      <a:outerShdw blurRad="292100" dist="139700" dir="2700000" algn="tl" rotWithShape="0">
                        <a:srgbClr val="333333">
                          <a:alpha val="65000"/>
                        </a:srgbClr>
                      </a:outerShdw>
                    </a:effectLst>
                  </pic:spPr>
                </pic:pic>
              </a:graphicData>
            </a:graphic>
          </wp:inline>
        </w:drawing>
      </w:r>
    </w:p>
    <w:p w:rsidR="005E4D77" w:rsidRDefault="005E4D77" w:rsidP="00291364">
      <w:r>
        <w:t xml:space="preserve">The batch editor for references </w:t>
      </w:r>
      <w:r w:rsidR="00F86893">
        <w:t>lives up to its name in most areas of the batch editing of references</w:t>
      </w:r>
      <w:r w:rsidR="00291364">
        <w:t>.</w:t>
      </w:r>
      <w:r w:rsidR="00F86893">
        <w:t xml:space="preserve"> </w:t>
      </w:r>
      <w:r w:rsidR="00291364">
        <w:t>E</w:t>
      </w:r>
      <w:r w:rsidR="00F86893">
        <w:t>ditable references must be present in the loaded cell. When initialized, the selected objects will automatically be chec</w:t>
      </w:r>
      <w:r w:rsidR="00291364">
        <w:t>ked in the editor’s object list -</w:t>
      </w:r>
      <w:r w:rsidR="00F86893">
        <w:t xml:space="preserve"> Only checked objects </w:t>
      </w:r>
      <w:r w:rsidR="00291364">
        <w:t>will</w:t>
      </w:r>
      <w:r w:rsidR="00F86893">
        <w:t xml:space="preserve"> be modified. The editor attempts to emulate the vanilla reference properties dialog as seen above: It can edit attributes of the following groups:</w:t>
      </w:r>
    </w:p>
    <w:p w:rsidR="00F86893" w:rsidRDefault="00F86893" w:rsidP="007D675D">
      <w:pPr>
        <w:pStyle w:val="ListParagraph"/>
        <w:numPr>
          <w:ilvl w:val="0"/>
          <w:numId w:val="6"/>
        </w:numPr>
      </w:pPr>
      <w:r>
        <w:t>3D Data – Includes position, rotation and scale data.</w:t>
      </w:r>
    </w:p>
    <w:p w:rsidR="00F86893" w:rsidRDefault="00F86893" w:rsidP="007D675D">
      <w:pPr>
        <w:pStyle w:val="ListParagraph"/>
        <w:numPr>
          <w:ilvl w:val="0"/>
          <w:numId w:val="6"/>
        </w:numPr>
      </w:pPr>
      <w:r>
        <w:t>Flags – Includes flags for persistence, initially disabled state and visible when distant [VWD]</w:t>
      </w:r>
      <w:r w:rsidR="00593CA4">
        <w:t>.</w:t>
      </w:r>
    </w:p>
    <w:p w:rsidR="00F86893" w:rsidRDefault="00F86893" w:rsidP="007D675D">
      <w:pPr>
        <w:pStyle w:val="ListParagraph"/>
        <w:numPr>
          <w:ilvl w:val="0"/>
          <w:numId w:val="6"/>
        </w:numPr>
      </w:pPr>
      <w:r>
        <w:t>Enable Parent</w:t>
      </w:r>
      <w:r w:rsidR="00593CA4">
        <w:t xml:space="preserve">, Ownership and Extra </w:t>
      </w:r>
      <w:r>
        <w:t xml:space="preserve">– </w:t>
      </w:r>
      <w:r w:rsidR="00593CA4">
        <w:t xml:space="preserve">Similar to the vanilla reference property </w:t>
      </w:r>
      <w:r w:rsidR="00C03EAB">
        <w:t>dialogs</w:t>
      </w:r>
      <w:r>
        <w:t>.</w:t>
      </w:r>
    </w:p>
    <w:p w:rsidR="003674E1" w:rsidRDefault="00A261C8" w:rsidP="00291364">
      <w:r>
        <w:t>The last 3 groups are applied selectively, to the object</w:t>
      </w:r>
      <w:r w:rsidR="003674E1">
        <w:t>s</w:t>
      </w:r>
      <w:r>
        <w:t xml:space="preserve"> that have the respective attributes and extradata. </w:t>
      </w:r>
      <w:r w:rsidR="003674E1">
        <w:t>Each modifiable attribute has a checkbox next to it which indicates the enabled state of the corresponding attribute – The attributes modified are those with an ‘Enable’ check in their companion checkbox.</w:t>
      </w:r>
    </w:p>
    <w:p w:rsidR="000B172F" w:rsidRDefault="00291364" w:rsidP="000B172F">
      <w:r>
        <w:t>It can be accessed from the render window’s context menu.</w:t>
      </w:r>
    </w:p>
    <w:p w:rsidR="000B172F" w:rsidRDefault="000B172F" w:rsidP="000B172F">
      <w:pPr>
        <w:pStyle w:val="Heading5"/>
      </w:pPr>
    </w:p>
    <w:p w:rsidR="000B172F" w:rsidRDefault="000B172F" w:rsidP="000B172F">
      <w:pPr>
        <w:pStyle w:val="Heading5"/>
      </w:pPr>
    </w:p>
    <w:p w:rsidR="000110E4" w:rsidRDefault="000110E4" w:rsidP="000B172F">
      <w:pPr>
        <w:pStyle w:val="Heading5"/>
      </w:pPr>
      <w:r>
        <w:t>Tag Browser</w:t>
      </w:r>
      <w:r w:rsidR="00291364">
        <w:t>:</w:t>
      </w:r>
    </w:p>
    <w:p w:rsidR="00291364" w:rsidRPr="00291364" w:rsidRDefault="00291364" w:rsidP="00291364">
      <w:pPr>
        <w:jc w:val="center"/>
      </w:pPr>
      <w:r>
        <w:rPr>
          <w:noProof/>
        </w:rPr>
        <w:drawing>
          <wp:inline distT="0" distB="0" distL="0" distR="0" wp14:anchorId="78678D50" wp14:editId="4C32FC8F">
            <wp:extent cx="6686550" cy="4495800"/>
            <wp:effectExtent l="171450" t="171450" r="381000"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68655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rsidR="00956EF9" w:rsidRDefault="008A5DC2" w:rsidP="00202056">
      <w:pPr>
        <w:tabs>
          <w:tab w:val="left" w:pos="1035"/>
        </w:tabs>
        <w:jc w:val="both"/>
      </w:pPr>
      <w:r>
        <w:t xml:space="preserve">The Tag Browser allows the user to </w:t>
      </w:r>
      <w:r w:rsidR="00291364">
        <w:t xml:space="preserve">attach </w:t>
      </w:r>
      <w:r>
        <w:t>arbitrary tags</w:t>
      </w:r>
      <w:r w:rsidR="00291364">
        <w:t xml:space="preserve"> to any record</w:t>
      </w:r>
      <w:r>
        <w:t>. Tags can be nested</w:t>
      </w:r>
      <w:r w:rsidR="00FB3344">
        <w:t xml:space="preserve"> with the use of drag-drop operations, renamed by (slowly) double clicking on their nodes</w:t>
      </w:r>
      <w:r>
        <w:t>. A record can be allocated multiple tags, but each tag may only</w:t>
      </w:r>
      <w:r w:rsidR="00291364">
        <w:t xml:space="preserve"> contain a single instance</w:t>
      </w:r>
      <w:r>
        <w:t xml:space="preserve">. </w:t>
      </w:r>
      <w:r w:rsidR="00AA37A7">
        <w:t>Records can be drag</w:t>
      </w:r>
      <w:r w:rsidR="00291364">
        <w:t>-</w:t>
      </w:r>
      <w:r w:rsidR="00AA37A7">
        <w:t xml:space="preserve">dropped into the record list of the active tag. </w:t>
      </w:r>
      <w:r>
        <w:t>The record list behaves similar to the object window – Records can be double clicked for editing and drag-dropped into the render window for reference instantiation</w:t>
      </w:r>
      <w:r w:rsidR="00291364">
        <w:t xml:space="preserve"> or indeed any other target location that allows drag-dropping</w:t>
      </w:r>
      <w:r>
        <w:t>. The textbox can be used to search for specific items in a tag’s record list.</w:t>
      </w:r>
      <w:r w:rsidR="00AA37A7">
        <w:t xml:space="preserve"> </w:t>
      </w:r>
      <w:r w:rsidR="00FB3344">
        <w:t>Tags/tagged records may be added/removed through the context menu. Tag hierarchies can be saved to disk using the ‘Save’ tool; the ‘Load’ tool is subsequently used to load a saved hierarchy. Invalid/non-existent records will be removed during a load operation.</w:t>
      </w:r>
      <w:r w:rsidR="00AA37A7">
        <w:t xml:space="preserve"> The textbox in the bottom can be used to find items in the record list.</w:t>
      </w:r>
    </w:p>
    <w:p w:rsidR="00291364" w:rsidRDefault="00291364" w:rsidP="00202056">
      <w:pPr>
        <w:tabs>
          <w:tab w:val="left" w:pos="1035"/>
        </w:tabs>
        <w:jc w:val="both"/>
      </w:pPr>
      <w:r>
        <w:lastRenderedPageBreak/>
        <w:t xml:space="preserve">It can be accessed from the </w:t>
      </w:r>
      <w:r w:rsidR="00785D25">
        <w:t>“</w:t>
      </w:r>
      <w:r>
        <w:t>View</w:t>
      </w:r>
      <w:r w:rsidR="00785D25">
        <w:t>”</w:t>
      </w:r>
      <w:r>
        <w:t xml:space="preserve"> menu.</w:t>
      </w:r>
    </w:p>
    <w:sectPr w:rsidR="00291364" w:rsidSect="00F33B4C">
      <w:headerReference w:type="default" r:id="rId36"/>
      <w:pgSz w:w="17280" w:h="2880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6181" w:rsidRDefault="00D46181">
      <w:pPr>
        <w:spacing w:after="0" w:line="240" w:lineRule="auto"/>
      </w:pPr>
      <w:r>
        <w:separator/>
      </w:r>
    </w:p>
  </w:endnote>
  <w:endnote w:type="continuationSeparator" w:id="0">
    <w:p w:rsidR="00D46181" w:rsidRDefault="00D46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6181" w:rsidRDefault="00D46181">
      <w:pPr>
        <w:spacing w:after="0" w:line="240" w:lineRule="auto"/>
      </w:pPr>
      <w:r>
        <w:separator/>
      </w:r>
    </w:p>
  </w:footnote>
  <w:footnote w:type="continuationSeparator" w:id="0">
    <w:p w:rsidR="00D46181" w:rsidRDefault="00D461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4952" w:rsidRDefault="00FF4952">
    <w:pPr>
      <w:pStyle w:val="Header"/>
      <w:ind w:right="-576"/>
      <w:jc w:val="right"/>
      <w:rPr>
        <w:rFonts w:asciiTheme="majorHAnsi" w:eastAsiaTheme="majorEastAsia" w:hAnsiTheme="majorHAnsi" w:cstheme="majorBidi"/>
        <w:sz w:val="28"/>
        <w:szCs w:val="28"/>
      </w:rP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0" allowOverlap="1" wp14:anchorId="624CDD9D" wp14:editId="39DEC573">
              <wp:simplePos x="0" y="0"/>
              <wp:positionH relativeFrom="rightMargin">
                <wp:align>left</wp:align>
              </wp:positionH>
              <wp:positionV relativeFrom="margin">
                <wp:align>top</wp:align>
              </wp:positionV>
              <wp:extent cx="457200" cy="457200"/>
              <wp:effectExtent l="0" t="0" r="0" b="0"/>
              <wp:wrapNone/>
              <wp:docPr id="464"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81320" dir="3080412" sx="125000" sy="125000" algn="br" rotWithShape="0">
                                <a:srgbClr val="808080">
                                  <a:alpha val="50000"/>
                                </a:srgbClr>
                              </a:outerShdw>
                            </a:effectLst>
                          </a14:hiddenEffects>
                        </a:ext>
                      </a:extLst>
                    </wps:spPr>
                    <wps:txbx>
                      <w:txbxContent>
                        <w:p w:rsidR="00FF4952" w:rsidRDefault="00FF4952">
                          <w:pPr>
                            <w:pStyle w:val="NoSpacing"/>
                            <w:pBdr>
                              <w:top w:val="single" w:sz="24" w:space="8" w:color="9BBB59" w:themeColor="accent3"/>
                              <w:bottom w:val="single" w:sz="24" w:space="8" w:color="9BBB59" w:themeColor="accent3"/>
                            </w:pBdr>
                            <w:jc w:val="center"/>
                            <w:rPr>
                              <w:rFonts w:asciiTheme="majorHAnsi" w:eastAsiaTheme="majorEastAsia" w:hAnsiTheme="majorHAnsi" w:cstheme="majorBidi"/>
                              <w:sz w:val="28"/>
                              <w:szCs w:val="28"/>
                            </w:rPr>
                          </w:pP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4E0FA0" w:rsidRPr="004E0FA0">
                            <w:rPr>
                              <w:rFonts w:asciiTheme="majorHAnsi" w:eastAsiaTheme="majorEastAsia" w:hAnsiTheme="majorHAnsi" w:cstheme="majorBidi"/>
                              <w:noProof/>
                              <w:sz w:val="28"/>
                              <w:szCs w:val="28"/>
                            </w:rPr>
                            <w:t>6</w:t>
                          </w:r>
                          <w:r>
                            <w:rPr>
                              <w:rFonts w:asciiTheme="majorHAnsi" w:eastAsiaTheme="majorEastAsia" w:hAnsiTheme="majorHAnsi" w:cstheme="majorBidi"/>
                              <w:noProof/>
                              <w:sz w:val="28"/>
                              <w:szCs w:val="28"/>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4" o:spid="_x0000_s1026" type="#_x0000_t202" style="position:absolute;left:0;text-align:left;margin-left:0;margin-top:0;width:36pt;height:36pt;z-index:251659264;visibility:visible;mso-wrap-style:square;mso-width-percent:0;mso-height-percent:0;mso-wrap-distance-left:9pt;mso-wrap-distance-top:0;mso-wrap-distance-right:9pt;mso-wrap-distance-bottom:0;mso-position-horizontal:left;mso-position-horizontal-relative:right-margin-area;mso-position-vertical:top;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" o:allowincell="f" stroked="f">
              <v:shadow type="perspective" opacity=".5" origin=".5,.5" offset="4pt,5pt" matrix="1.25,,,1.25"/>
              <v:textbox inset="0,0,0,0">
                <w:txbxContent>
                  <w:p w:rsidR="00FF4952" w:rsidRDefault="00FF4952">
                    <w:pPr>
                      <w:pStyle w:val="NoSpacing"/>
                      <w:pBdr>
                        <w:top w:val="single" w:sz="24" w:space="8" w:color="9BBB59" w:themeColor="accent3"/>
                        <w:bottom w:val="single" w:sz="24" w:space="8" w:color="9BBB59" w:themeColor="accent3"/>
                      </w:pBdr>
                      <w:jc w:val="center"/>
                      <w:rPr>
                        <w:rFonts w:asciiTheme="majorHAnsi" w:eastAsiaTheme="majorEastAsia" w:hAnsiTheme="majorHAnsi" w:cstheme="majorBidi"/>
                        <w:sz w:val="28"/>
                        <w:szCs w:val="28"/>
                      </w:rPr>
                    </w:pP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4E0FA0" w:rsidRPr="004E0FA0">
                      <w:rPr>
                        <w:rFonts w:asciiTheme="majorHAnsi" w:eastAsiaTheme="majorEastAsia" w:hAnsiTheme="majorHAnsi" w:cstheme="majorBidi"/>
                        <w:noProof/>
                        <w:sz w:val="28"/>
                        <w:szCs w:val="28"/>
                      </w:rPr>
                      <w:t>6</w:t>
                    </w:r>
                    <w:r>
                      <w:rPr>
                        <w:rFonts w:asciiTheme="majorHAnsi" w:eastAsiaTheme="majorEastAsia" w:hAnsiTheme="majorHAnsi" w:cstheme="majorBidi"/>
                        <w:noProof/>
                        <w:sz w:val="28"/>
                        <w:szCs w:val="28"/>
                      </w:rPr>
                      <w:fldChar w:fldCharType="end"/>
                    </w:r>
                  </w:p>
                </w:txbxContent>
              </v:textbox>
              <w10:wrap anchorx="margin" anchory="margin"/>
            </v:shape>
          </w:pict>
        </mc:Fallback>
      </mc:AlternateContent>
    </w:r>
    <w:sdt>
      <w:sdtPr>
        <w:rPr>
          <w:rFonts w:asciiTheme="majorHAnsi" w:eastAsiaTheme="majorEastAsia" w:hAnsiTheme="majorHAnsi" w:cstheme="majorBidi"/>
          <w:sz w:val="28"/>
          <w:szCs w:val="28"/>
        </w:rPr>
        <w:alias w:val="Title"/>
        <w:id w:val="270721805"/>
        <w:placeholder>
          <w:docPart w:val="FC604C4FD938401EB7C7D855F212AA2F"/>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sz w:val="28"/>
            <w:szCs w:val="28"/>
          </w:rPr>
          <w:t>Construction Set Extender Manual</w:t>
        </w:r>
      </w:sdtContent>
    </w:sdt>
  </w:p>
  <w:p w:rsidR="00FF4952" w:rsidRDefault="00FF4952">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7AB9"/>
    <w:multiLevelType w:val="hybridMultilevel"/>
    <w:tmpl w:val="BFE08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00E5B"/>
    <w:multiLevelType w:val="hybridMultilevel"/>
    <w:tmpl w:val="F19A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2E0294"/>
    <w:multiLevelType w:val="hybridMultilevel"/>
    <w:tmpl w:val="52202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7D30A4"/>
    <w:multiLevelType w:val="hybridMultilevel"/>
    <w:tmpl w:val="352A0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CD154B"/>
    <w:multiLevelType w:val="hybridMultilevel"/>
    <w:tmpl w:val="07F224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8C12A35"/>
    <w:multiLevelType w:val="hybridMultilevel"/>
    <w:tmpl w:val="D68C6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553162"/>
    <w:multiLevelType w:val="hybridMultilevel"/>
    <w:tmpl w:val="689CBA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D403172"/>
    <w:multiLevelType w:val="hybridMultilevel"/>
    <w:tmpl w:val="555E4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3B2AEC"/>
    <w:multiLevelType w:val="hybridMultilevel"/>
    <w:tmpl w:val="C28E7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9203E9"/>
    <w:multiLevelType w:val="hybridMultilevel"/>
    <w:tmpl w:val="94C607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FBB7FE2"/>
    <w:multiLevelType w:val="hybridMultilevel"/>
    <w:tmpl w:val="BC3AA8E8"/>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52BC5009"/>
    <w:multiLevelType w:val="hybridMultilevel"/>
    <w:tmpl w:val="6768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5C3A28"/>
    <w:multiLevelType w:val="hybridMultilevel"/>
    <w:tmpl w:val="B8D4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853E6F"/>
    <w:multiLevelType w:val="hybridMultilevel"/>
    <w:tmpl w:val="CA9EA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A84368"/>
    <w:multiLevelType w:val="hybridMultilevel"/>
    <w:tmpl w:val="52ECBB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DCF0AB6"/>
    <w:multiLevelType w:val="hybridMultilevel"/>
    <w:tmpl w:val="3B047C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EE0753B"/>
    <w:multiLevelType w:val="hybridMultilevel"/>
    <w:tmpl w:val="578E3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391746"/>
    <w:multiLevelType w:val="hybridMultilevel"/>
    <w:tmpl w:val="175200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69040E86"/>
    <w:multiLevelType w:val="hybridMultilevel"/>
    <w:tmpl w:val="80444CF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721B3E98"/>
    <w:multiLevelType w:val="hybridMultilevel"/>
    <w:tmpl w:val="31CA897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79AE4DBF"/>
    <w:multiLevelType w:val="hybridMultilevel"/>
    <w:tmpl w:val="96304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F3573AC"/>
    <w:multiLevelType w:val="hybridMultilevel"/>
    <w:tmpl w:val="94B09B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3"/>
  </w:num>
  <w:num w:numId="3">
    <w:abstractNumId w:val="0"/>
  </w:num>
  <w:num w:numId="4">
    <w:abstractNumId w:val="11"/>
  </w:num>
  <w:num w:numId="5">
    <w:abstractNumId w:val="21"/>
  </w:num>
  <w:num w:numId="6">
    <w:abstractNumId w:val="9"/>
  </w:num>
  <w:num w:numId="7">
    <w:abstractNumId w:val="17"/>
  </w:num>
  <w:num w:numId="8">
    <w:abstractNumId w:val="19"/>
  </w:num>
  <w:num w:numId="9">
    <w:abstractNumId w:val="14"/>
  </w:num>
  <w:num w:numId="10">
    <w:abstractNumId w:val="4"/>
  </w:num>
  <w:num w:numId="11">
    <w:abstractNumId w:val="10"/>
  </w:num>
  <w:num w:numId="12">
    <w:abstractNumId w:val="6"/>
  </w:num>
  <w:num w:numId="13">
    <w:abstractNumId w:val="18"/>
  </w:num>
  <w:num w:numId="14">
    <w:abstractNumId w:val="15"/>
  </w:num>
  <w:num w:numId="15">
    <w:abstractNumId w:val="8"/>
  </w:num>
  <w:num w:numId="16">
    <w:abstractNumId w:val="20"/>
  </w:num>
  <w:num w:numId="17">
    <w:abstractNumId w:val="2"/>
  </w:num>
  <w:num w:numId="18">
    <w:abstractNumId w:val="7"/>
  </w:num>
  <w:num w:numId="19">
    <w:abstractNumId w:val="16"/>
  </w:num>
  <w:num w:numId="20">
    <w:abstractNumId w:val="1"/>
  </w:num>
  <w:num w:numId="21">
    <w:abstractNumId w:val="5"/>
  </w:num>
  <w:num w:numId="22">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CA1"/>
    <w:rsid w:val="00000EAF"/>
    <w:rsid w:val="000102DF"/>
    <w:rsid w:val="000110E4"/>
    <w:rsid w:val="0001165D"/>
    <w:rsid w:val="00012B13"/>
    <w:rsid w:val="000218D7"/>
    <w:rsid w:val="00045C0A"/>
    <w:rsid w:val="00053D77"/>
    <w:rsid w:val="0005598B"/>
    <w:rsid w:val="00067FDB"/>
    <w:rsid w:val="0008014D"/>
    <w:rsid w:val="00084008"/>
    <w:rsid w:val="0009000E"/>
    <w:rsid w:val="00090E8E"/>
    <w:rsid w:val="000B172F"/>
    <w:rsid w:val="000B6EC4"/>
    <w:rsid w:val="000C1046"/>
    <w:rsid w:val="000C23B8"/>
    <w:rsid w:val="000C53D2"/>
    <w:rsid w:val="000D37C2"/>
    <w:rsid w:val="000E0366"/>
    <w:rsid w:val="000E14DC"/>
    <w:rsid w:val="000F5EAB"/>
    <w:rsid w:val="00107C1F"/>
    <w:rsid w:val="0011545A"/>
    <w:rsid w:val="00116785"/>
    <w:rsid w:val="00116EDF"/>
    <w:rsid w:val="00120A7B"/>
    <w:rsid w:val="0012494A"/>
    <w:rsid w:val="00126735"/>
    <w:rsid w:val="001326FD"/>
    <w:rsid w:val="001378DE"/>
    <w:rsid w:val="00152E5C"/>
    <w:rsid w:val="00155D77"/>
    <w:rsid w:val="001569D0"/>
    <w:rsid w:val="0016056C"/>
    <w:rsid w:val="00165559"/>
    <w:rsid w:val="00165EEF"/>
    <w:rsid w:val="00166FFB"/>
    <w:rsid w:val="001704BA"/>
    <w:rsid w:val="00172C01"/>
    <w:rsid w:val="001863A5"/>
    <w:rsid w:val="001932D6"/>
    <w:rsid w:val="001972A2"/>
    <w:rsid w:val="001A38B8"/>
    <w:rsid w:val="001A39D8"/>
    <w:rsid w:val="001A3D9B"/>
    <w:rsid w:val="001A5395"/>
    <w:rsid w:val="001A6C44"/>
    <w:rsid w:val="001C6880"/>
    <w:rsid w:val="001D0CE1"/>
    <w:rsid w:val="001D2BE4"/>
    <w:rsid w:val="001D5547"/>
    <w:rsid w:val="001E0CE6"/>
    <w:rsid w:val="001E1EDE"/>
    <w:rsid w:val="001F51C1"/>
    <w:rsid w:val="00202056"/>
    <w:rsid w:val="00203D8F"/>
    <w:rsid w:val="002158F3"/>
    <w:rsid w:val="002439E9"/>
    <w:rsid w:val="00244FE6"/>
    <w:rsid w:val="00252ACB"/>
    <w:rsid w:val="00253549"/>
    <w:rsid w:val="00255838"/>
    <w:rsid w:val="00256795"/>
    <w:rsid w:val="002605F8"/>
    <w:rsid w:val="0026478D"/>
    <w:rsid w:val="00270C39"/>
    <w:rsid w:val="00275AA2"/>
    <w:rsid w:val="00283D32"/>
    <w:rsid w:val="00291364"/>
    <w:rsid w:val="00294C6D"/>
    <w:rsid w:val="002B06E8"/>
    <w:rsid w:val="002C41CE"/>
    <w:rsid w:val="002D26D8"/>
    <w:rsid w:val="002E1066"/>
    <w:rsid w:val="002E1823"/>
    <w:rsid w:val="002E69B7"/>
    <w:rsid w:val="002F166F"/>
    <w:rsid w:val="002F4C63"/>
    <w:rsid w:val="002F78A2"/>
    <w:rsid w:val="00303C3C"/>
    <w:rsid w:val="00305168"/>
    <w:rsid w:val="00310E8F"/>
    <w:rsid w:val="0032025D"/>
    <w:rsid w:val="00321C6F"/>
    <w:rsid w:val="0032230C"/>
    <w:rsid w:val="003269D4"/>
    <w:rsid w:val="003335D3"/>
    <w:rsid w:val="00340492"/>
    <w:rsid w:val="003416BD"/>
    <w:rsid w:val="003422C6"/>
    <w:rsid w:val="0034716F"/>
    <w:rsid w:val="0035051A"/>
    <w:rsid w:val="00355F5C"/>
    <w:rsid w:val="00364A15"/>
    <w:rsid w:val="003674E1"/>
    <w:rsid w:val="00383EA1"/>
    <w:rsid w:val="003B1F1E"/>
    <w:rsid w:val="003B2C7F"/>
    <w:rsid w:val="003B71AF"/>
    <w:rsid w:val="003D446C"/>
    <w:rsid w:val="003E2D07"/>
    <w:rsid w:val="003E3656"/>
    <w:rsid w:val="003F3116"/>
    <w:rsid w:val="003F668B"/>
    <w:rsid w:val="004000F5"/>
    <w:rsid w:val="004029F0"/>
    <w:rsid w:val="004107A3"/>
    <w:rsid w:val="00422775"/>
    <w:rsid w:val="00440284"/>
    <w:rsid w:val="00442E75"/>
    <w:rsid w:val="00446447"/>
    <w:rsid w:val="00450B8B"/>
    <w:rsid w:val="004623D8"/>
    <w:rsid w:val="00465507"/>
    <w:rsid w:val="00475E25"/>
    <w:rsid w:val="004765B3"/>
    <w:rsid w:val="004812C5"/>
    <w:rsid w:val="00482786"/>
    <w:rsid w:val="004829B8"/>
    <w:rsid w:val="00486F9B"/>
    <w:rsid w:val="00494BD9"/>
    <w:rsid w:val="004A24FB"/>
    <w:rsid w:val="004A3137"/>
    <w:rsid w:val="004B06D6"/>
    <w:rsid w:val="004B6067"/>
    <w:rsid w:val="004C1596"/>
    <w:rsid w:val="004E0FA0"/>
    <w:rsid w:val="00502714"/>
    <w:rsid w:val="005123A5"/>
    <w:rsid w:val="00512B19"/>
    <w:rsid w:val="00515473"/>
    <w:rsid w:val="00537971"/>
    <w:rsid w:val="00547CE2"/>
    <w:rsid w:val="005573FA"/>
    <w:rsid w:val="005579A4"/>
    <w:rsid w:val="0056332C"/>
    <w:rsid w:val="00563CA1"/>
    <w:rsid w:val="005673F6"/>
    <w:rsid w:val="00572A87"/>
    <w:rsid w:val="00573A5D"/>
    <w:rsid w:val="00577692"/>
    <w:rsid w:val="00593CA4"/>
    <w:rsid w:val="0059538D"/>
    <w:rsid w:val="005975D4"/>
    <w:rsid w:val="005A253F"/>
    <w:rsid w:val="005B4A91"/>
    <w:rsid w:val="005C1E27"/>
    <w:rsid w:val="005C3E75"/>
    <w:rsid w:val="005D5950"/>
    <w:rsid w:val="005D6B58"/>
    <w:rsid w:val="005E4D77"/>
    <w:rsid w:val="005F063D"/>
    <w:rsid w:val="005F26AB"/>
    <w:rsid w:val="005F27E6"/>
    <w:rsid w:val="00601239"/>
    <w:rsid w:val="00606232"/>
    <w:rsid w:val="0061235D"/>
    <w:rsid w:val="006129F2"/>
    <w:rsid w:val="00613459"/>
    <w:rsid w:val="00614265"/>
    <w:rsid w:val="006175C9"/>
    <w:rsid w:val="006248D6"/>
    <w:rsid w:val="00627CD3"/>
    <w:rsid w:val="00653A98"/>
    <w:rsid w:val="006602E5"/>
    <w:rsid w:val="0067309A"/>
    <w:rsid w:val="006731C2"/>
    <w:rsid w:val="0068062F"/>
    <w:rsid w:val="0068668D"/>
    <w:rsid w:val="006902AC"/>
    <w:rsid w:val="00695587"/>
    <w:rsid w:val="006A1270"/>
    <w:rsid w:val="006A360F"/>
    <w:rsid w:val="006A5FED"/>
    <w:rsid w:val="006A6996"/>
    <w:rsid w:val="006B121B"/>
    <w:rsid w:val="006B2280"/>
    <w:rsid w:val="006B3F70"/>
    <w:rsid w:val="006C69DA"/>
    <w:rsid w:val="006D0710"/>
    <w:rsid w:val="006D7397"/>
    <w:rsid w:val="006E3D2C"/>
    <w:rsid w:val="006E5494"/>
    <w:rsid w:val="006E5E61"/>
    <w:rsid w:val="006E6E7B"/>
    <w:rsid w:val="007133CD"/>
    <w:rsid w:val="00715760"/>
    <w:rsid w:val="00716CAB"/>
    <w:rsid w:val="00717CD4"/>
    <w:rsid w:val="00724F09"/>
    <w:rsid w:val="00741ABB"/>
    <w:rsid w:val="00756E9E"/>
    <w:rsid w:val="00780488"/>
    <w:rsid w:val="00780C2A"/>
    <w:rsid w:val="00785320"/>
    <w:rsid w:val="00785D25"/>
    <w:rsid w:val="00792DDF"/>
    <w:rsid w:val="00793666"/>
    <w:rsid w:val="007D2C3C"/>
    <w:rsid w:val="007D44E4"/>
    <w:rsid w:val="007D675D"/>
    <w:rsid w:val="007E126E"/>
    <w:rsid w:val="00801272"/>
    <w:rsid w:val="00801CAF"/>
    <w:rsid w:val="00802220"/>
    <w:rsid w:val="00811606"/>
    <w:rsid w:val="00813FAE"/>
    <w:rsid w:val="00817DDB"/>
    <w:rsid w:val="00836FA8"/>
    <w:rsid w:val="00852E85"/>
    <w:rsid w:val="00861100"/>
    <w:rsid w:val="00867283"/>
    <w:rsid w:val="00867449"/>
    <w:rsid w:val="008713A7"/>
    <w:rsid w:val="00873963"/>
    <w:rsid w:val="008807BB"/>
    <w:rsid w:val="008850C0"/>
    <w:rsid w:val="008A17F5"/>
    <w:rsid w:val="008A2CFE"/>
    <w:rsid w:val="008A5DC2"/>
    <w:rsid w:val="008B020E"/>
    <w:rsid w:val="008B259C"/>
    <w:rsid w:val="008B7378"/>
    <w:rsid w:val="008C7D47"/>
    <w:rsid w:val="008D3175"/>
    <w:rsid w:val="008D77C1"/>
    <w:rsid w:val="008E41E9"/>
    <w:rsid w:val="0090653B"/>
    <w:rsid w:val="009149C6"/>
    <w:rsid w:val="00914EEE"/>
    <w:rsid w:val="0093209E"/>
    <w:rsid w:val="00940AE5"/>
    <w:rsid w:val="00941EA4"/>
    <w:rsid w:val="0094613D"/>
    <w:rsid w:val="00950058"/>
    <w:rsid w:val="00951DAB"/>
    <w:rsid w:val="00954BF7"/>
    <w:rsid w:val="00956EF9"/>
    <w:rsid w:val="009637D7"/>
    <w:rsid w:val="009643C8"/>
    <w:rsid w:val="00972B0C"/>
    <w:rsid w:val="009813B5"/>
    <w:rsid w:val="0098186C"/>
    <w:rsid w:val="00983086"/>
    <w:rsid w:val="009B259F"/>
    <w:rsid w:val="009B3963"/>
    <w:rsid w:val="009B6609"/>
    <w:rsid w:val="009C06F3"/>
    <w:rsid w:val="009C6278"/>
    <w:rsid w:val="009F493A"/>
    <w:rsid w:val="00A12A5A"/>
    <w:rsid w:val="00A153D1"/>
    <w:rsid w:val="00A200FC"/>
    <w:rsid w:val="00A261C8"/>
    <w:rsid w:val="00A35402"/>
    <w:rsid w:val="00A42571"/>
    <w:rsid w:val="00A42761"/>
    <w:rsid w:val="00A47799"/>
    <w:rsid w:val="00A47F52"/>
    <w:rsid w:val="00A522A9"/>
    <w:rsid w:val="00A53B20"/>
    <w:rsid w:val="00A62857"/>
    <w:rsid w:val="00A70E30"/>
    <w:rsid w:val="00A7260D"/>
    <w:rsid w:val="00A829B8"/>
    <w:rsid w:val="00AA37A7"/>
    <w:rsid w:val="00AC147A"/>
    <w:rsid w:val="00AD5F03"/>
    <w:rsid w:val="00AE4F3E"/>
    <w:rsid w:val="00AF0BD8"/>
    <w:rsid w:val="00B027D2"/>
    <w:rsid w:val="00B1248A"/>
    <w:rsid w:val="00B274BC"/>
    <w:rsid w:val="00B4129C"/>
    <w:rsid w:val="00B5247D"/>
    <w:rsid w:val="00B628B6"/>
    <w:rsid w:val="00B80D1C"/>
    <w:rsid w:val="00B85EC4"/>
    <w:rsid w:val="00B94524"/>
    <w:rsid w:val="00B94A00"/>
    <w:rsid w:val="00B94ED1"/>
    <w:rsid w:val="00B97EDC"/>
    <w:rsid w:val="00BA25E9"/>
    <w:rsid w:val="00BA3274"/>
    <w:rsid w:val="00BB0358"/>
    <w:rsid w:val="00BC273B"/>
    <w:rsid w:val="00BC55B9"/>
    <w:rsid w:val="00BC7D78"/>
    <w:rsid w:val="00BD22B0"/>
    <w:rsid w:val="00BD62FA"/>
    <w:rsid w:val="00BE70B8"/>
    <w:rsid w:val="00BF517B"/>
    <w:rsid w:val="00C03EAB"/>
    <w:rsid w:val="00C05468"/>
    <w:rsid w:val="00C07EDD"/>
    <w:rsid w:val="00C11C29"/>
    <w:rsid w:val="00C2129B"/>
    <w:rsid w:val="00C36C18"/>
    <w:rsid w:val="00C431F3"/>
    <w:rsid w:val="00C45B9F"/>
    <w:rsid w:val="00C4789E"/>
    <w:rsid w:val="00C51D9E"/>
    <w:rsid w:val="00C53D7E"/>
    <w:rsid w:val="00C555E8"/>
    <w:rsid w:val="00C57D06"/>
    <w:rsid w:val="00C61093"/>
    <w:rsid w:val="00C63E40"/>
    <w:rsid w:val="00C63EDF"/>
    <w:rsid w:val="00C70001"/>
    <w:rsid w:val="00C74D1D"/>
    <w:rsid w:val="00C75BB7"/>
    <w:rsid w:val="00C7690C"/>
    <w:rsid w:val="00C80277"/>
    <w:rsid w:val="00C82417"/>
    <w:rsid w:val="00C843EF"/>
    <w:rsid w:val="00C90136"/>
    <w:rsid w:val="00C91954"/>
    <w:rsid w:val="00C97FBF"/>
    <w:rsid w:val="00CA4A02"/>
    <w:rsid w:val="00CA5601"/>
    <w:rsid w:val="00CA6A4F"/>
    <w:rsid w:val="00CB5BA2"/>
    <w:rsid w:val="00CB7FD6"/>
    <w:rsid w:val="00CC1077"/>
    <w:rsid w:val="00CC2E37"/>
    <w:rsid w:val="00CC4AA4"/>
    <w:rsid w:val="00CE0A97"/>
    <w:rsid w:val="00CE2BD4"/>
    <w:rsid w:val="00CE335B"/>
    <w:rsid w:val="00CE7344"/>
    <w:rsid w:val="00CF132B"/>
    <w:rsid w:val="00D00EF4"/>
    <w:rsid w:val="00D074C6"/>
    <w:rsid w:val="00D13255"/>
    <w:rsid w:val="00D17CDF"/>
    <w:rsid w:val="00D17F14"/>
    <w:rsid w:val="00D23B2E"/>
    <w:rsid w:val="00D25AD1"/>
    <w:rsid w:val="00D315F8"/>
    <w:rsid w:val="00D31B44"/>
    <w:rsid w:val="00D4173C"/>
    <w:rsid w:val="00D434DB"/>
    <w:rsid w:val="00D44166"/>
    <w:rsid w:val="00D46181"/>
    <w:rsid w:val="00D61E9B"/>
    <w:rsid w:val="00D63012"/>
    <w:rsid w:val="00D638C8"/>
    <w:rsid w:val="00D67D4B"/>
    <w:rsid w:val="00D67FD4"/>
    <w:rsid w:val="00D713F0"/>
    <w:rsid w:val="00D83FDE"/>
    <w:rsid w:val="00DB7641"/>
    <w:rsid w:val="00DC455E"/>
    <w:rsid w:val="00DC7869"/>
    <w:rsid w:val="00DD3225"/>
    <w:rsid w:val="00DE34A8"/>
    <w:rsid w:val="00DF01D5"/>
    <w:rsid w:val="00DF3866"/>
    <w:rsid w:val="00DF7DB2"/>
    <w:rsid w:val="00E15872"/>
    <w:rsid w:val="00E16B80"/>
    <w:rsid w:val="00E2080D"/>
    <w:rsid w:val="00E2090D"/>
    <w:rsid w:val="00E22425"/>
    <w:rsid w:val="00E25BBB"/>
    <w:rsid w:val="00E30991"/>
    <w:rsid w:val="00E32B19"/>
    <w:rsid w:val="00E40BFB"/>
    <w:rsid w:val="00E47A2C"/>
    <w:rsid w:val="00E6079E"/>
    <w:rsid w:val="00E62530"/>
    <w:rsid w:val="00E62B4E"/>
    <w:rsid w:val="00E6774D"/>
    <w:rsid w:val="00E67D91"/>
    <w:rsid w:val="00E7583F"/>
    <w:rsid w:val="00E93736"/>
    <w:rsid w:val="00EA5243"/>
    <w:rsid w:val="00EB33EF"/>
    <w:rsid w:val="00EC1A4F"/>
    <w:rsid w:val="00EC6938"/>
    <w:rsid w:val="00EC750D"/>
    <w:rsid w:val="00EC7842"/>
    <w:rsid w:val="00EE6228"/>
    <w:rsid w:val="00EF6E6D"/>
    <w:rsid w:val="00F02399"/>
    <w:rsid w:val="00F06E48"/>
    <w:rsid w:val="00F23E35"/>
    <w:rsid w:val="00F2426E"/>
    <w:rsid w:val="00F33209"/>
    <w:rsid w:val="00F33B4C"/>
    <w:rsid w:val="00F43AE5"/>
    <w:rsid w:val="00F56DEA"/>
    <w:rsid w:val="00F67133"/>
    <w:rsid w:val="00F86893"/>
    <w:rsid w:val="00F87CE5"/>
    <w:rsid w:val="00F925C3"/>
    <w:rsid w:val="00F9607F"/>
    <w:rsid w:val="00F96B98"/>
    <w:rsid w:val="00FA17D9"/>
    <w:rsid w:val="00FA71B7"/>
    <w:rsid w:val="00FB3344"/>
    <w:rsid w:val="00FC58C9"/>
    <w:rsid w:val="00FC65C9"/>
    <w:rsid w:val="00FD1AE4"/>
    <w:rsid w:val="00FE0BA0"/>
    <w:rsid w:val="00FF4952"/>
    <w:rsid w:val="00FF5CBC"/>
    <w:rsid w:val="00FF61F2"/>
    <w:rsid w:val="00FF7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Palatino Linotype" w:eastAsia="HGSMinchoE" w:hAnsi="Palatino Linotype"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29C"/>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360" w:after="0" w:line="240" w:lineRule="auto"/>
      <w:outlineLvl w:val="0"/>
    </w:pPr>
    <w:rPr>
      <w:rFonts w:ascii="Century Gothic" w:eastAsia="HGGothicM" w:hAnsi="Century Gothic" w:cs="Tahoma"/>
      <w:bCs/>
      <w:color w:val="2F5897"/>
      <w:sz w:val="28"/>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eastAsia="HGGothicM" w:cs="Tahoma"/>
      <w:bCs/>
      <w:color w:val="7E7E7E"/>
      <w:sz w:val="24"/>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Century Gothic" w:eastAsia="HGGothicM" w:hAnsi="Century Gothic" w:cs="Tahoma"/>
      <w:bCs/>
      <w:i/>
      <w:color w:val="000000"/>
      <w:sz w:val="23"/>
    </w:rPr>
  </w:style>
  <w:style w:type="paragraph" w:styleId="Heading4">
    <w:name w:val="heading 4"/>
    <w:basedOn w:val="Normal"/>
    <w:next w:val="Normal"/>
    <w:link w:val="Heading4Char"/>
    <w:uiPriority w:val="9"/>
    <w:unhideWhenUsed/>
    <w:qFormat/>
    <w:pPr>
      <w:keepNext/>
      <w:keepLines/>
      <w:spacing w:before="200" w:after="0" w:line="264" w:lineRule="auto"/>
      <w:outlineLvl w:val="3"/>
    </w:pPr>
    <w:rPr>
      <w:rFonts w:ascii="Century Gothic" w:eastAsia="HGGothicM" w:hAnsi="Century Gothic" w:cs="Tahoma"/>
      <w:bCs/>
      <w:i/>
      <w:iCs/>
      <w:color w:val="000000"/>
      <w:sz w:val="23"/>
    </w:rPr>
  </w:style>
  <w:style w:type="paragraph" w:styleId="Heading5">
    <w:name w:val="heading 5"/>
    <w:basedOn w:val="Normal"/>
    <w:next w:val="Normal"/>
    <w:link w:val="Heading5Char"/>
    <w:uiPriority w:val="9"/>
    <w:unhideWhenUsed/>
    <w:qFormat/>
    <w:pPr>
      <w:keepNext/>
      <w:keepLines/>
      <w:spacing w:before="200" w:after="0" w:line="264" w:lineRule="auto"/>
      <w:outlineLvl w:val="4"/>
    </w:pPr>
    <w:rPr>
      <w:rFonts w:ascii="Century Gothic" w:eastAsia="HGGothicM" w:hAnsi="Century Gothic" w:cs="Tahoma"/>
      <w:color w:val="000000"/>
    </w:rPr>
  </w:style>
  <w:style w:type="paragraph" w:styleId="Heading6">
    <w:name w:val="heading 6"/>
    <w:basedOn w:val="Normal"/>
    <w:next w:val="Normal"/>
    <w:link w:val="Heading6Char"/>
    <w:uiPriority w:val="9"/>
    <w:unhideWhenUsed/>
    <w:qFormat/>
    <w:pPr>
      <w:keepNext/>
      <w:keepLines/>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tblPr>
      <w:tblInd w:w="0" w:type="dxa"/>
      <w:tblCellMar>
        <w:top w:w="0" w:type="dxa"/>
        <w:left w:w="108" w:type="dxa"/>
        <w:bottom w:w="0" w:type="dxa"/>
        <w:right w:w="108" w:type="dxa"/>
      </w:tblCellMar>
    </w:tblPr>
    <w:tblStylePr w:type="firstRow">
      <w:rPr>
        <w:rFonts w:ascii="HGSMinchoE" w:hAnsi="HGSMinchoE"/>
        <w:b/>
        <w:sz w:val="36"/>
      </w:rPr>
    </w:tblStylePr>
  </w:style>
  <w:style w:type="paragraph" w:styleId="ListParagraph">
    <w:name w:val="List Paragraph"/>
    <w:basedOn w:val="Normal"/>
    <w:uiPriority w:val="34"/>
    <w:qFormat/>
    <w:pPr>
      <w:spacing w:after="160" w:line="240" w:lineRule="auto"/>
      <w:ind w:left="1008" w:hanging="288"/>
      <w:contextualSpacing/>
    </w:pPr>
    <w:rPr>
      <w:rFonts w:eastAsia="Palatino Linotype"/>
      <w:sz w:val="21"/>
    </w:rPr>
  </w:style>
  <w:style w:type="character" w:customStyle="1" w:styleId="Heading1Char">
    <w:name w:val="Heading 1 Char"/>
    <w:link w:val="Heading1"/>
    <w:uiPriority w:val="9"/>
    <w:rPr>
      <w:rFonts w:ascii="Century Gothic" w:eastAsia="HGGothicM" w:hAnsi="Century Gothic" w:cs="Tahoma"/>
      <w:bCs/>
      <w:color w:val="2F5897"/>
      <w:sz w:val="28"/>
      <w:szCs w:val="32"/>
    </w:rPr>
  </w:style>
  <w:style w:type="character" w:customStyle="1" w:styleId="Heading2Char">
    <w:name w:val="Heading 2 Char"/>
    <w:link w:val="Heading2"/>
    <w:uiPriority w:val="9"/>
    <w:rPr>
      <w:rFonts w:eastAsia="HGGothicM" w:cs="Tahoma"/>
      <w:bCs/>
      <w:color w:val="7E7E7E"/>
      <w:sz w:val="24"/>
      <w:szCs w:val="26"/>
    </w:rPr>
  </w:style>
  <w:style w:type="character" w:customStyle="1" w:styleId="Heading3Char">
    <w:name w:val="Heading 3 Char"/>
    <w:link w:val="Heading3"/>
    <w:uiPriority w:val="9"/>
    <w:rPr>
      <w:rFonts w:ascii="Century Gothic" w:eastAsia="HGGothicM" w:hAnsi="Century Gothic" w:cs="Tahoma"/>
      <w:bCs/>
      <w:i/>
      <w:color w:val="000000"/>
      <w:sz w:val="23"/>
    </w:rPr>
  </w:style>
  <w:style w:type="character" w:customStyle="1" w:styleId="Heading4Char">
    <w:name w:val="Heading 4 Char"/>
    <w:link w:val="Heading4"/>
    <w:uiPriority w:val="9"/>
    <w:rPr>
      <w:rFonts w:ascii="Century Gothic" w:eastAsia="HGGothicM" w:hAnsi="Century Gothic" w:cs="Tahoma"/>
      <w:bCs/>
      <w:i/>
      <w:iCs/>
      <w:color w:val="000000"/>
      <w:sz w:val="23"/>
    </w:rPr>
  </w:style>
  <w:style w:type="character" w:customStyle="1" w:styleId="Heading5Char">
    <w:name w:val="Heading 5 Char"/>
    <w:link w:val="Heading5"/>
    <w:uiPriority w:val="9"/>
    <w:rPr>
      <w:rFonts w:ascii="Century Gothic" w:eastAsia="HGGothicM" w:hAnsi="Century Gothic" w:cs="Tahoma"/>
      <w:color w:val="000000"/>
    </w:rPr>
  </w:style>
  <w:style w:type="character" w:customStyle="1" w:styleId="Heading6Char">
    <w:name w:val="Heading 6 Char"/>
    <w:link w:val="Heading6"/>
    <w:uiPriority w:val="9"/>
    <w:rPr>
      <w:rFonts w:ascii="Century Gothic" w:eastAsia="HGGothicM" w:hAnsi="Century Gothic" w:cs="Tahoma"/>
      <w:i/>
      <w:iCs/>
      <w:color w:val="000000"/>
      <w:sz w:val="21"/>
    </w:rPr>
  </w:style>
  <w:style w:type="character" w:customStyle="1" w:styleId="Heading7Char">
    <w:name w:val="Heading 7 Char"/>
    <w:link w:val="Heading7"/>
    <w:uiPriority w:val="9"/>
    <w:semiHidden/>
    <w:rPr>
      <w:rFonts w:ascii="Century Gothic" w:eastAsia="HGGothicM" w:hAnsi="Century Gothic" w:cs="Tahoma"/>
      <w:i/>
      <w:iCs/>
      <w:color w:val="000000"/>
      <w:sz w:val="21"/>
    </w:rPr>
  </w:style>
  <w:style w:type="character" w:customStyle="1" w:styleId="Heading8Char">
    <w:name w:val="Heading 8 Char"/>
    <w:link w:val="Heading8"/>
    <w:uiPriority w:val="9"/>
    <w:semiHidden/>
    <w:rPr>
      <w:rFonts w:ascii="Century Gothic" w:eastAsia="HGGothicM" w:hAnsi="Century Gothic" w:cs="Tahoma"/>
      <w:color w:val="000000"/>
      <w:sz w:val="20"/>
      <w:szCs w:val="20"/>
    </w:rPr>
  </w:style>
  <w:style w:type="character" w:customStyle="1" w:styleId="Heading9Char">
    <w:name w:val="Heading 9 Char"/>
    <w:link w:val="Heading9"/>
    <w:uiPriority w:val="9"/>
    <w:semiHidden/>
    <w:rPr>
      <w:rFonts w:ascii="Century Gothic" w:eastAsia="HGGothicM" w:hAnsi="Century Gothic" w:cs="Tahoma"/>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sz w:val="18"/>
      <w:szCs w:val="18"/>
    </w:rPr>
  </w:style>
  <w:style w:type="paragraph" w:styleId="Title">
    <w:name w:val="Title"/>
    <w:basedOn w:val="Normal"/>
    <w:next w:val="Normal"/>
    <w:link w:val="TitleChar"/>
    <w:uiPriority w:val="10"/>
    <w:qFormat/>
    <w:pPr>
      <w:spacing w:after="120" w:line="240" w:lineRule="auto"/>
      <w:contextualSpacing/>
      <w:jc w:val="center"/>
    </w:pPr>
    <w:rPr>
      <w:rFonts w:ascii="Century Gothic" w:eastAsia="HGGothicM" w:hAnsi="Century Gothic" w:cs="Tahoma"/>
      <w:color w:val="2F5897"/>
      <w:spacing w:val="5"/>
      <w:kern w:val="28"/>
      <w:sz w:val="60"/>
      <w:szCs w:val="56"/>
    </w:rPr>
  </w:style>
  <w:style w:type="character" w:customStyle="1" w:styleId="TitleChar">
    <w:name w:val="Title Char"/>
    <w:link w:val="Title"/>
    <w:uiPriority w:val="10"/>
    <w:rPr>
      <w:rFonts w:ascii="Century Gothic" w:eastAsia="HGGothicM" w:hAnsi="Century Gothic" w:cs="Tahoma"/>
      <w:color w:val="2F5897"/>
      <w:spacing w:val="5"/>
      <w:kern w:val="28"/>
      <w:sz w:val="60"/>
      <w:szCs w:val="56"/>
    </w:rPr>
  </w:style>
  <w:style w:type="paragraph" w:styleId="Subtitle">
    <w:name w:val="Subtitle"/>
    <w:basedOn w:val="Normal"/>
    <w:next w:val="Normal"/>
    <w:link w:val="SubtitleChar"/>
    <w:uiPriority w:val="11"/>
    <w:qFormat/>
    <w:pPr>
      <w:numPr>
        <w:ilvl w:val="1"/>
      </w:numPr>
    </w:pPr>
    <w:rPr>
      <w:rFonts w:eastAsia="HGGothicM" w:cs="Tahoma"/>
      <w:iCs/>
      <w:color w:val="000000"/>
      <w:spacing w:val="15"/>
      <w:sz w:val="24"/>
      <w:szCs w:val="24"/>
    </w:rPr>
  </w:style>
  <w:style w:type="character" w:customStyle="1" w:styleId="SubtitleChar">
    <w:name w:val="Subtitle Char"/>
    <w:link w:val="Subtitle"/>
    <w:uiPriority w:val="11"/>
    <w:rPr>
      <w:rFonts w:eastAsia="HGGothicM" w:cs="Tahoma"/>
      <w:iCs/>
      <w:color w:val="000000"/>
      <w:spacing w:val="15"/>
      <w:sz w:val="24"/>
      <w:szCs w:val="24"/>
    </w:rPr>
  </w:style>
  <w:style w:type="character" w:styleId="Strong">
    <w:name w:val="Strong"/>
    <w:uiPriority w:val="22"/>
    <w:qFormat/>
    <w:rPr>
      <w:b/>
      <w:bCs/>
    </w:rPr>
  </w:style>
  <w:style w:type="character" w:styleId="Emphasis">
    <w:name w:val="Emphasis"/>
    <w:uiPriority w:val="20"/>
    <w:qFormat/>
    <w:rPr>
      <w:i/>
      <w:iCs/>
      <w:color w:val="000000"/>
    </w:rPr>
  </w:style>
  <w:style w:type="paragraph" w:styleId="NoSpacing">
    <w:name w:val="No Spacing"/>
    <w:link w:val="NoSpacingChar"/>
    <w:uiPriority w:val="1"/>
    <w:qFormat/>
    <w:rPr>
      <w:sz w:val="22"/>
      <w:szCs w:val="22"/>
    </w:rPr>
  </w:style>
  <w:style w:type="paragraph" w:styleId="Quote">
    <w:name w:val="Quote"/>
    <w:basedOn w:val="Normal"/>
    <w:next w:val="Normal"/>
    <w:link w:val="QuoteChar"/>
    <w:uiPriority w:val="29"/>
    <w:qFormat/>
    <w:pPr>
      <w:spacing w:before="160" w:after="160" w:line="300" w:lineRule="auto"/>
      <w:ind w:left="144" w:right="144"/>
      <w:jc w:val="center"/>
    </w:pPr>
    <w:rPr>
      <w:rFonts w:ascii="Century Gothic" w:hAnsi="Century Gothic"/>
      <w:i/>
      <w:iCs/>
      <w:color w:val="000000"/>
      <w:sz w:val="24"/>
      <w:lang w:bidi="hi-IN"/>
    </w:rPr>
  </w:style>
  <w:style w:type="character" w:customStyle="1" w:styleId="QuoteChar">
    <w:name w:val="Quote Char"/>
    <w:link w:val="Quote"/>
    <w:uiPriority w:val="29"/>
    <w:rPr>
      <w:rFonts w:ascii="Century Gothic" w:hAnsi="Century Gothic"/>
      <w:i/>
      <w:iCs/>
      <w:color w:val="000000"/>
      <w:sz w:val="24"/>
      <w:lang w:bidi="hi-IN"/>
    </w:rPr>
  </w:style>
  <w:style w:type="paragraph" w:styleId="IntenseQuote">
    <w:name w:val="Intense Quote"/>
    <w:basedOn w:val="Normal"/>
    <w:next w:val="Normal"/>
    <w:link w:val="IntenseQuoteChar"/>
    <w:uiPriority w:val="30"/>
    <w:qFormat/>
    <w:pPr>
      <w:pBdr>
        <w:top w:val="single" w:sz="36" w:space="8" w:color="6076B4"/>
        <w:left w:val="single" w:sz="36" w:space="8" w:color="6076B4"/>
        <w:bottom w:val="single" w:sz="36" w:space="8" w:color="6076B4"/>
        <w:right w:val="single" w:sz="36" w:space="8" w:color="6076B4"/>
      </w:pBdr>
      <w:shd w:val="clear" w:color="auto" w:fill="6076B4"/>
      <w:spacing w:before="200" w:after="280" w:line="300" w:lineRule="auto"/>
      <w:ind w:left="936" w:right="936"/>
      <w:jc w:val="center"/>
    </w:pPr>
    <w:rPr>
      <w:rFonts w:ascii="Century Gothic" w:eastAsia="HGGothicM" w:hAnsi="Century Gothic"/>
      <w:bCs/>
      <w:i/>
      <w:iCs/>
      <w:color w:val="000000"/>
      <w:sz w:val="24"/>
      <w:lang w:bidi="hi-IN"/>
    </w:rPr>
  </w:style>
  <w:style w:type="character" w:customStyle="1" w:styleId="IntenseQuoteChar">
    <w:name w:val="Intense Quote Char"/>
    <w:link w:val="IntenseQuote"/>
    <w:uiPriority w:val="30"/>
    <w:rPr>
      <w:rFonts w:ascii="Century Gothic" w:eastAsia="HGGothicM" w:hAnsi="Century Gothic"/>
      <w:bCs/>
      <w:i/>
      <w:iCs/>
      <w:color w:val="000000"/>
      <w:sz w:val="24"/>
      <w:shd w:val="clear" w:color="auto" w:fill="6076B4"/>
      <w:lang w:bidi="hi-IN"/>
    </w:rPr>
  </w:style>
  <w:style w:type="character" w:styleId="SubtleEmphasis">
    <w:name w:val="Subtle Emphasis"/>
    <w:uiPriority w:val="19"/>
    <w:qFormat/>
    <w:rPr>
      <w:i/>
      <w:iCs/>
      <w:color w:val="000000"/>
    </w:rPr>
  </w:style>
  <w:style w:type="character" w:styleId="IntenseEmphasis">
    <w:name w:val="Intense Emphasis"/>
    <w:aliases w:val="Subsection Intense Emphasis"/>
    <w:uiPriority w:val="21"/>
    <w:qFormat/>
    <w:rPr>
      <w:b/>
      <w:bCs/>
      <w:i/>
      <w:iCs/>
      <w:caps w:val="0"/>
      <w:smallCaps w:val="0"/>
      <w:color w:val="6076B4"/>
    </w:rPr>
  </w:style>
  <w:style w:type="character" w:styleId="SubtleReference">
    <w:name w:val="Subtle Reference"/>
    <w:uiPriority w:val="31"/>
    <w:qFormat/>
    <w:rPr>
      <w:smallCaps/>
      <w:color w:val="000000"/>
      <w:u w:val="single"/>
    </w:rPr>
  </w:style>
  <w:style w:type="character" w:styleId="IntenseReference">
    <w:name w:val="Intense Reference"/>
    <w:uiPriority w:val="32"/>
    <w:qFormat/>
    <w:rPr>
      <w:b/>
      <w:bCs/>
      <w:caps w:val="0"/>
      <w:smallCaps w:val="0"/>
      <w:color w:val="000000"/>
      <w:spacing w:val="5"/>
      <w:u w:val="single"/>
    </w:rPr>
  </w:style>
  <w:style w:type="character" w:styleId="BookTitle">
    <w:name w:val="Book Title"/>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Pr>
      <w:rFonts w:ascii="Tahoma" w:hAnsi="Tahoma" w:cs="Tahoma"/>
      <w:sz w:val="16"/>
      <w:szCs w:val="16"/>
    </w:rPr>
  </w:style>
  <w:style w:type="paragraph" w:customStyle="1" w:styleId="SectionHeading">
    <w:name w:val="Section Heading"/>
    <w:basedOn w:val="Heading1"/>
    <w:next w:val="Normal"/>
    <w:pPr>
      <w:spacing w:before="300"/>
    </w:pPr>
  </w:style>
  <w:style w:type="character" w:customStyle="1" w:styleId="NoSpacingChar">
    <w:name w:val="No Spacing Char"/>
    <w:basedOn w:val="DefaultParagraphFont"/>
    <w:link w:val="NoSpacing"/>
    <w:uiPriority w:val="1"/>
  </w:style>
  <w:style w:type="paragraph" w:customStyle="1" w:styleId="Subsection">
    <w:name w:val="Subsection"/>
    <w:basedOn w:val="Heading2"/>
    <w:pPr>
      <w:spacing w:before="0"/>
    </w:pPr>
  </w:style>
  <w:style w:type="paragraph" w:customStyle="1" w:styleId="SubsectionDate">
    <w:name w:val="Subsection Date"/>
    <w:basedOn w:val="Normal"/>
    <w:pPr>
      <w:spacing w:after="0"/>
    </w:pPr>
    <w:rPr>
      <w:color w:val="6076B4"/>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uiPriority w:val="99"/>
    <w:semiHidden/>
    <w:unhideWhenUsed/>
    <w:rsid w:val="00A62857"/>
    <w:rPr>
      <w:rFonts w:ascii="Courier New" w:eastAsia="Times New Roman" w:hAnsi="Courier New" w:cs="Courier New"/>
      <w:sz w:val="20"/>
      <w:szCs w:val="20"/>
    </w:rPr>
  </w:style>
  <w:style w:type="table" w:styleId="LightList-Accent1">
    <w:name w:val="Light List Accent 1"/>
    <w:basedOn w:val="TableNormal"/>
    <w:uiPriority w:val="61"/>
    <w:rsid w:val="00D13255"/>
    <w:tblPr>
      <w:tblStyleRowBandSize w:val="1"/>
      <w:tblStyleColBandSize w:val="1"/>
      <w:tblInd w:w="0" w:type="dxa"/>
      <w:tblBorders>
        <w:top w:val="single" w:sz="8" w:space="0" w:color="6076B4"/>
        <w:left w:val="single" w:sz="8" w:space="0" w:color="6076B4"/>
        <w:bottom w:val="single" w:sz="8" w:space="0" w:color="6076B4"/>
        <w:right w:val="single" w:sz="8" w:space="0" w:color="6076B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6076B4"/>
      </w:tcPr>
    </w:tblStylePr>
    <w:tblStylePr w:type="lastRow">
      <w:pPr>
        <w:spacing w:before="0" w:after="0" w:line="240" w:lineRule="auto"/>
      </w:pPr>
      <w:rPr>
        <w:b/>
        <w:bCs/>
      </w:rPr>
      <w:tblPr/>
      <w:tcPr>
        <w:tcBorders>
          <w:top w:val="double" w:sz="6" w:space="0" w:color="6076B4"/>
          <w:left w:val="single" w:sz="8" w:space="0" w:color="6076B4"/>
          <w:bottom w:val="single" w:sz="8" w:space="0" w:color="6076B4"/>
          <w:right w:val="single" w:sz="8" w:space="0" w:color="6076B4"/>
        </w:tcBorders>
      </w:tcPr>
    </w:tblStylePr>
    <w:tblStylePr w:type="firstCol">
      <w:rPr>
        <w:b/>
        <w:bCs/>
      </w:rPr>
    </w:tblStylePr>
    <w:tblStylePr w:type="lastCol">
      <w:rPr>
        <w:b/>
        <w:bCs/>
      </w:rPr>
    </w:tblStylePr>
    <w:tblStylePr w:type="band1Vert">
      <w:tblPr/>
      <w:tcPr>
        <w:tcBorders>
          <w:top w:val="single" w:sz="8" w:space="0" w:color="6076B4"/>
          <w:left w:val="single" w:sz="8" w:space="0" w:color="6076B4"/>
          <w:bottom w:val="single" w:sz="8" w:space="0" w:color="6076B4"/>
          <w:right w:val="single" w:sz="8" w:space="0" w:color="6076B4"/>
        </w:tcBorders>
      </w:tcPr>
    </w:tblStylePr>
    <w:tblStylePr w:type="band1Horz">
      <w:tblPr/>
      <w:tcPr>
        <w:tcBorders>
          <w:top w:val="single" w:sz="8" w:space="0" w:color="6076B4"/>
          <w:left w:val="single" w:sz="8" w:space="0" w:color="6076B4"/>
          <w:bottom w:val="single" w:sz="8" w:space="0" w:color="6076B4"/>
          <w:right w:val="single" w:sz="8" w:space="0" w:color="6076B4"/>
        </w:tcBorders>
      </w:tcPr>
    </w:tblStylePr>
  </w:style>
  <w:style w:type="table" w:styleId="LightList-Accent3">
    <w:name w:val="Light List Accent 3"/>
    <w:basedOn w:val="TableNormal"/>
    <w:uiPriority w:val="61"/>
    <w:rsid w:val="005F27E6"/>
    <w:rPr>
      <w:rFonts w:asciiTheme="minorHAnsi" w:eastAsiaTheme="minorEastAsia" w:hAnsiTheme="minorHAnsi" w:cstheme="minorBidi"/>
      <w:sz w:val="22"/>
      <w:szCs w:val="22"/>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1-Accent1">
    <w:name w:val="Medium List 1 Accent 1"/>
    <w:basedOn w:val="TableNormal"/>
    <w:uiPriority w:val="65"/>
    <w:rsid w:val="000F5EA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Hyperlink">
    <w:name w:val="Hyperlink"/>
    <w:basedOn w:val="DefaultParagraphFont"/>
    <w:uiPriority w:val="99"/>
    <w:unhideWhenUsed/>
    <w:rsid w:val="00275AA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Palatino Linotype" w:eastAsia="HGSMinchoE" w:hAnsi="Palatino Linotype"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29C"/>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360" w:after="0" w:line="240" w:lineRule="auto"/>
      <w:outlineLvl w:val="0"/>
    </w:pPr>
    <w:rPr>
      <w:rFonts w:ascii="Century Gothic" w:eastAsia="HGGothicM" w:hAnsi="Century Gothic" w:cs="Tahoma"/>
      <w:bCs/>
      <w:color w:val="2F5897"/>
      <w:sz w:val="28"/>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eastAsia="HGGothicM" w:cs="Tahoma"/>
      <w:bCs/>
      <w:color w:val="7E7E7E"/>
      <w:sz w:val="24"/>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Century Gothic" w:eastAsia="HGGothicM" w:hAnsi="Century Gothic" w:cs="Tahoma"/>
      <w:bCs/>
      <w:i/>
      <w:color w:val="000000"/>
      <w:sz w:val="23"/>
    </w:rPr>
  </w:style>
  <w:style w:type="paragraph" w:styleId="Heading4">
    <w:name w:val="heading 4"/>
    <w:basedOn w:val="Normal"/>
    <w:next w:val="Normal"/>
    <w:link w:val="Heading4Char"/>
    <w:uiPriority w:val="9"/>
    <w:unhideWhenUsed/>
    <w:qFormat/>
    <w:pPr>
      <w:keepNext/>
      <w:keepLines/>
      <w:spacing w:before="200" w:after="0" w:line="264" w:lineRule="auto"/>
      <w:outlineLvl w:val="3"/>
    </w:pPr>
    <w:rPr>
      <w:rFonts w:ascii="Century Gothic" w:eastAsia="HGGothicM" w:hAnsi="Century Gothic" w:cs="Tahoma"/>
      <w:bCs/>
      <w:i/>
      <w:iCs/>
      <w:color w:val="000000"/>
      <w:sz w:val="23"/>
    </w:rPr>
  </w:style>
  <w:style w:type="paragraph" w:styleId="Heading5">
    <w:name w:val="heading 5"/>
    <w:basedOn w:val="Normal"/>
    <w:next w:val="Normal"/>
    <w:link w:val="Heading5Char"/>
    <w:uiPriority w:val="9"/>
    <w:unhideWhenUsed/>
    <w:qFormat/>
    <w:pPr>
      <w:keepNext/>
      <w:keepLines/>
      <w:spacing w:before="200" w:after="0" w:line="264" w:lineRule="auto"/>
      <w:outlineLvl w:val="4"/>
    </w:pPr>
    <w:rPr>
      <w:rFonts w:ascii="Century Gothic" w:eastAsia="HGGothicM" w:hAnsi="Century Gothic" w:cs="Tahoma"/>
      <w:color w:val="000000"/>
    </w:rPr>
  </w:style>
  <w:style w:type="paragraph" w:styleId="Heading6">
    <w:name w:val="heading 6"/>
    <w:basedOn w:val="Normal"/>
    <w:next w:val="Normal"/>
    <w:link w:val="Heading6Char"/>
    <w:uiPriority w:val="9"/>
    <w:unhideWhenUsed/>
    <w:qFormat/>
    <w:pPr>
      <w:keepNext/>
      <w:keepLines/>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tblPr>
      <w:tblInd w:w="0" w:type="dxa"/>
      <w:tblCellMar>
        <w:top w:w="0" w:type="dxa"/>
        <w:left w:w="108" w:type="dxa"/>
        <w:bottom w:w="0" w:type="dxa"/>
        <w:right w:w="108" w:type="dxa"/>
      </w:tblCellMar>
    </w:tblPr>
    <w:tblStylePr w:type="firstRow">
      <w:rPr>
        <w:rFonts w:ascii="HGSMinchoE" w:hAnsi="HGSMinchoE"/>
        <w:b/>
        <w:sz w:val="36"/>
      </w:rPr>
    </w:tblStylePr>
  </w:style>
  <w:style w:type="paragraph" w:styleId="ListParagraph">
    <w:name w:val="List Paragraph"/>
    <w:basedOn w:val="Normal"/>
    <w:uiPriority w:val="34"/>
    <w:qFormat/>
    <w:pPr>
      <w:spacing w:after="160" w:line="240" w:lineRule="auto"/>
      <w:ind w:left="1008" w:hanging="288"/>
      <w:contextualSpacing/>
    </w:pPr>
    <w:rPr>
      <w:rFonts w:eastAsia="Palatino Linotype"/>
      <w:sz w:val="21"/>
    </w:rPr>
  </w:style>
  <w:style w:type="character" w:customStyle="1" w:styleId="Heading1Char">
    <w:name w:val="Heading 1 Char"/>
    <w:link w:val="Heading1"/>
    <w:uiPriority w:val="9"/>
    <w:rPr>
      <w:rFonts w:ascii="Century Gothic" w:eastAsia="HGGothicM" w:hAnsi="Century Gothic" w:cs="Tahoma"/>
      <w:bCs/>
      <w:color w:val="2F5897"/>
      <w:sz w:val="28"/>
      <w:szCs w:val="32"/>
    </w:rPr>
  </w:style>
  <w:style w:type="character" w:customStyle="1" w:styleId="Heading2Char">
    <w:name w:val="Heading 2 Char"/>
    <w:link w:val="Heading2"/>
    <w:uiPriority w:val="9"/>
    <w:rPr>
      <w:rFonts w:eastAsia="HGGothicM" w:cs="Tahoma"/>
      <w:bCs/>
      <w:color w:val="7E7E7E"/>
      <w:sz w:val="24"/>
      <w:szCs w:val="26"/>
    </w:rPr>
  </w:style>
  <w:style w:type="character" w:customStyle="1" w:styleId="Heading3Char">
    <w:name w:val="Heading 3 Char"/>
    <w:link w:val="Heading3"/>
    <w:uiPriority w:val="9"/>
    <w:rPr>
      <w:rFonts w:ascii="Century Gothic" w:eastAsia="HGGothicM" w:hAnsi="Century Gothic" w:cs="Tahoma"/>
      <w:bCs/>
      <w:i/>
      <w:color w:val="000000"/>
      <w:sz w:val="23"/>
    </w:rPr>
  </w:style>
  <w:style w:type="character" w:customStyle="1" w:styleId="Heading4Char">
    <w:name w:val="Heading 4 Char"/>
    <w:link w:val="Heading4"/>
    <w:uiPriority w:val="9"/>
    <w:rPr>
      <w:rFonts w:ascii="Century Gothic" w:eastAsia="HGGothicM" w:hAnsi="Century Gothic" w:cs="Tahoma"/>
      <w:bCs/>
      <w:i/>
      <w:iCs/>
      <w:color w:val="000000"/>
      <w:sz w:val="23"/>
    </w:rPr>
  </w:style>
  <w:style w:type="character" w:customStyle="1" w:styleId="Heading5Char">
    <w:name w:val="Heading 5 Char"/>
    <w:link w:val="Heading5"/>
    <w:uiPriority w:val="9"/>
    <w:rPr>
      <w:rFonts w:ascii="Century Gothic" w:eastAsia="HGGothicM" w:hAnsi="Century Gothic" w:cs="Tahoma"/>
      <w:color w:val="000000"/>
    </w:rPr>
  </w:style>
  <w:style w:type="character" w:customStyle="1" w:styleId="Heading6Char">
    <w:name w:val="Heading 6 Char"/>
    <w:link w:val="Heading6"/>
    <w:uiPriority w:val="9"/>
    <w:rPr>
      <w:rFonts w:ascii="Century Gothic" w:eastAsia="HGGothicM" w:hAnsi="Century Gothic" w:cs="Tahoma"/>
      <w:i/>
      <w:iCs/>
      <w:color w:val="000000"/>
      <w:sz w:val="21"/>
    </w:rPr>
  </w:style>
  <w:style w:type="character" w:customStyle="1" w:styleId="Heading7Char">
    <w:name w:val="Heading 7 Char"/>
    <w:link w:val="Heading7"/>
    <w:uiPriority w:val="9"/>
    <w:semiHidden/>
    <w:rPr>
      <w:rFonts w:ascii="Century Gothic" w:eastAsia="HGGothicM" w:hAnsi="Century Gothic" w:cs="Tahoma"/>
      <w:i/>
      <w:iCs/>
      <w:color w:val="000000"/>
      <w:sz w:val="21"/>
    </w:rPr>
  </w:style>
  <w:style w:type="character" w:customStyle="1" w:styleId="Heading8Char">
    <w:name w:val="Heading 8 Char"/>
    <w:link w:val="Heading8"/>
    <w:uiPriority w:val="9"/>
    <w:semiHidden/>
    <w:rPr>
      <w:rFonts w:ascii="Century Gothic" w:eastAsia="HGGothicM" w:hAnsi="Century Gothic" w:cs="Tahoma"/>
      <w:color w:val="000000"/>
      <w:sz w:val="20"/>
      <w:szCs w:val="20"/>
    </w:rPr>
  </w:style>
  <w:style w:type="character" w:customStyle="1" w:styleId="Heading9Char">
    <w:name w:val="Heading 9 Char"/>
    <w:link w:val="Heading9"/>
    <w:uiPriority w:val="9"/>
    <w:semiHidden/>
    <w:rPr>
      <w:rFonts w:ascii="Century Gothic" w:eastAsia="HGGothicM" w:hAnsi="Century Gothic" w:cs="Tahoma"/>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sz w:val="18"/>
      <w:szCs w:val="18"/>
    </w:rPr>
  </w:style>
  <w:style w:type="paragraph" w:styleId="Title">
    <w:name w:val="Title"/>
    <w:basedOn w:val="Normal"/>
    <w:next w:val="Normal"/>
    <w:link w:val="TitleChar"/>
    <w:uiPriority w:val="10"/>
    <w:qFormat/>
    <w:pPr>
      <w:spacing w:after="120" w:line="240" w:lineRule="auto"/>
      <w:contextualSpacing/>
      <w:jc w:val="center"/>
    </w:pPr>
    <w:rPr>
      <w:rFonts w:ascii="Century Gothic" w:eastAsia="HGGothicM" w:hAnsi="Century Gothic" w:cs="Tahoma"/>
      <w:color w:val="2F5897"/>
      <w:spacing w:val="5"/>
      <w:kern w:val="28"/>
      <w:sz w:val="60"/>
      <w:szCs w:val="56"/>
    </w:rPr>
  </w:style>
  <w:style w:type="character" w:customStyle="1" w:styleId="TitleChar">
    <w:name w:val="Title Char"/>
    <w:link w:val="Title"/>
    <w:uiPriority w:val="10"/>
    <w:rPr>
      <w:rFonts w:ascii="Century Gothic" w:eastAsia="HGGothicM" w:hAnsi="Century Gothic" w:cs="Tahoma"/>
      <w:color w:val="2F5897"/>
      <w:spacing w:val="5"/>
      <w:kern w:val="28"/>
      <w:sz w:val="60"/>
      <w:szCs w:val="56"/>
    </w:rPr>
  </w:style>
  <w:style w:type="paragraph" w:styleId="Subtitle">
    <w:name w:val="Subtitle"/>
    <w:basedOn w:val="Normal"/>
    <w:next w:val="Normal"/>
    <w:link w:val="SubtitleChar"/>
    <w:uiPriority w:val="11"/>
    <w:qFormat/>
    <w:pPr>
      <w:numPr>
        <w:ilvl w:val="1"/>
      </w:numPr>
    </w:pPr>
    <w:rPr>
      <w:rFonts w:eastAsia="HGGothicM" w:cs="Tahoma"/>
      <w:iCs/>
      <w:color w:val="000000"/>
      <w:spacing w:val="15"/>
      <w:sz w:val="24"/>
      <w:szCs w:val="24"/>
    </w:rPr>
  </w:style>
  <w:style w:type="character" w:customStyle="1" w:styleId="SubtitleChar">
    <w:name w:val="Subtitle Char"/>
    <w:link w:val="Subtitle"/>
    <w:uiPriority w:val="11"/>
    <w:rPr>
      <w:rFonts w:eastAsia="HGGothicM" w:cs="Tahoma"/>
      <w:iCs/>
      <w:color w:val="000000"/>
      <w:spacing w:val="15"/>
      <w:sz w:val="24"/>
      <w:szCs w:val="24"/>
    </w:rPr>
  </w:style>
  <w:style w:type="character" w:styleId="Strong">
    <w:name w:val="Strong"/>
    <w:uiPriority w:val="22"/>
    <w:qFormat/>
    <w:rPr>
      <w:b/>
      <w:bCs/>
    </w:rPr>
  </w:style>
  <w:style w:type="character" w:styleId="Emphasis">
    <w:name w:val="Emphasis"/>
    <w:uiPriority w:val="20"/>
    <w:qFormat/>
    <w:rPr>
      <w:i/>
      <w:iCs/>
      <w:color w:val="000000"/>
    </w:rPr>
  </w:style>
  <w:style w:type="paragraph" w:styleId="NoSpacing">
    <w:name w:val="No Spacing"/>
    <w:link w:val="NoSpacingChar"/>
    <w:uiPriority w:val="1"/>
    <w:qFormat/>
    <w:rPr>
      <w:sz w:val="22"/>
      <w:szCs w:val="22"/>
    </w:rPr>
  </w:style>
  <w:style w:type="paragraph" w:styleId="Quote">
    <w:name w:val="Quote"/>
    <w:basedOn w:val="Normal"/>
    <w:next w:val="Normal"/>
    <w:link w:val="QuoteChar"/>
    <w:uiPriority w:val="29"/>
    <w:qFormat/>
    <w:pPr>
      <w:spacing w:before="160" w:after="160" w:line="300" w:lineRule="auto"/>
      <w:ind w:left="144" w:right="144"/>
      <w:jc w:val="center"/>
    </w:pPr>
    <w:rPr>
      <w:rFonts w:ascii="Century Gothic" w:hAnsi="Century Gothic"/>
      <w:i/>
      <w:iCs/>
      <w:color w:val="000000"/>
      <w:sz w:val="24"/>
      <w:lang w:bidi="hi-IN"/>
    </w:rPr>
  </w:style>
  <w:style w:type="character" w:customStyle="1" w:styleId="QuoteChar">
    <w:name w:val="Quote Char"/>
    <w:link w:val="Quote"/>
    <w:uiPriority w:val="29"/>
    <w:rPr>
      <w:rFonts w:ascii="Century Gothic" w:hAnsi="Century Gothic"/>
      <w:i/>
      <w:iCs/>
      <w:color w:val="000000"/>
      <w:sz w:val="24"/>
      <w:lang w:bidi="hi-IN"/>
    </w:rPr>
  </w:style>
  <w:style w:type="paragraph" w:styleId="IntenseQuote">
    <w:name w:val="Intense Quote"/>
    <w:basedOn w:val="Normal"/>
    <w:next w:val="Normal"/>
    <w:link w:val="IntenseQuoteChar"/>
    <w:uiPriority w:val="30"/>
    <w:qFormat/>
    <w:pPr>
      <w:pBdr>
        <w:top w:val="single" w:sz="36" w:space="8" w:color="6076B4"/>
        <w:left w:val="single" w:sz="36" w:space="8" w:color="6076B4"/>
        <w:bottom w:val="single" w:sz="36" w:space="8" w:color="6076B4"/>
        <w:right w:val="single" w:sz="36" w:space="8" w:color="6076B4"/>
      </w:pBdr>
      <w:shd w:val="clear" w:color="auto" w:fill="6076B4"/>
      <w:spacing w:before="200" w:after="280" w:line="300" w:lineRule="auto"/>
      <w:ind w:left="936" w:right="936"/>
      <w:jc w:val="center"/>
    </w:pPr>
    <w:rPr>
      <w:rFonts w:ascii="Century Gothic" w:eastAsia="HGGothicM" w:hAnsi="Century Gothic"/>
      <w:bCs/>
      <w:i/>
      <w:iCs/>
      <w:color w:val="000000"/>
      <w:sz w:val="24"/>
      <w:lang w:bidi="hi-IN"/>
    </w:rPr>
  </w:style>
  <w:style w:type="character" w:customStyle="1" w:styleId="IntenseQuoteChar">
    <w:name w:val="Intense Quote Char"/>
    <w:link w:val="IntenseQuote"/>
    <w:uiPriority w:val="30"/>
    <w:rPr>
      <w:rFonts w:ascii="Century Gothic" w:eastAsia="HGGothicM" w:hAnsi="Century Gothic"/>
      <w:bCs/>
      <w:i/>
      <w:iCs/>
      <w:color w:val="000000"/>
      <w:sz w:val="24"/>
      <w:shd w:val="clear" w:color="auto" w:fill="6076B4"/>
      <w:lang w:bidi="hi-IN"/>
    </w:rPr>
  </w:style>
  <w:style w:type="character" w:styleId="SubtleEmphasis">
    <w:name w:val="Subtle Emphasis"/>
    <w:uiPriority w:val="19"/>
    <w:qFormat/>
    <w:rPr>
      <w:i/>
      <w:iCs/>
      <w:color w:val="000000"/>
    </w:rPr>
  </w:style>
  <w:style w:type="character" w:styleId="IntenseEmphasis">
    <w:name w:val="Intense Emphasis"/>
    <w:aliases w:val="Subsection Intense Emphasis"/>
    <w:uiPriority w:val="21"/>
    <w:qFormat/>
    <w:rPr>
      <w:b/>
      <w:bCs/>
      <w:i/>
      <w:iCs/>
      <w:caps w:val="0"/>
      <w:smallCaps w:val="0"/>
      <w:color w:val="6076B4"/>
    </w:rPr>
  </w:style>
  <w:style w:type="character" w:styleId="SubtleReference">
    <w:name w:val="Subtle Reference"/>
    <w:uiPriority w:val="31"/>
    <w:qFormat/>
    <w:rPr>
      <w:smallCaps/>
      <w:color w:val="000000"/>
      <w:u w:val="single"/>
    </w:rPr>
  </w:style>
  <w:style w:type="character" w:styleId="IntenseReference">
    <w:name w:val="Intense Reference"/>
    <w:uiPriority w:val="32"/>
    <w:qFormat/>
    <w:rPr>
      <w:b/>
      <w:bCs/>
      <w:caps w:val="0"/>
      <w:smallCaps w:val="0"/>
      <w:color w:val="000000"/>
      <w:spacing w:val="5"/>
      <w:u w:val="single"/>
    </w:rPr>
  </w:style>
  <w:style w:type="character" w:styleId="BookTitle">
    <w:name w:val="Book Title"/>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Pr>
      <w:rFonts w:ascii="Tahoma" w:hAnsi="Tahoma" w:cs="Tahoma"/>
      <w:sz w:val="16"/>
      <w:szCs w:val="16"/>
    </w:rPr>
  </w:style>
  <w:style w:type="paragraph" w:customStyle="1" w:styleId="SectionHeading">
    <w:name w:val="Section Heading"/>
    <w:basedOn w:val="Heading1"/>
    <w:next w:val="Normal"/>
    <w:pPr>
      <w:spacing w:before="300"/>
    </w:pPr>
  </w:style>
  <w:style w:type="character" w:customStyle="1" w:styleId="NoSpacingChar">
    <w:name w:val="No Spacing Char"/>
    <w:basedOn w:val="DefaultParagraphFont"/>
    <w:link w:val="NoSpacing"/>
    <w:uiPriority w:val="1"/>
  </w:style>
  <w:style w:type="paragraph" w:customStyle="1" w:styleId="Subsection">
    <w:name w:val="Subsection"/>
    <w:basedOn w:val="Heading2"/>
    <w:pPr>
      <w:spacing w:before="0"/>
    </w:pPr>
  </w:style>
  <w:style w:type="paragraph" w:customStyle="1" w:styleId="SubsectionDate">
    <w:name w:val="Subsection Date"/>
    <w:basedOn w:val="Normal"/>
    <w:pPr>
      <w:spacing w:after="0"/>
    </w:pPr>
    <w:rPr>
      <w:color w:val="6076B4"/>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uiPriority w:val="99"/>
    <w:semiHidden/>
    <w:unhideWhenUsed/>
    <w:rsid w:val="00A62857"/>
    <w:rPr>
      <w:rFonts w:ascii="Courier New" w:eastAsia="Times New Roman" w:hAnsi="Courier New" w:cs="Courier New"/>
      <w:sz w:val="20"/>
      <w:szCs w:val="20"/>
    </w:rPr>
  </w:style>
  <w:style w:type="table" w:styleId="LightList-Accent1">
    <w:name w:val="Light List Accent 1"/>
    <w:basedOn w:val="TableNormal"/>
    <w:uiPriority w:val="61"/>
    <w:rsid w:val="00D13255"/>
    <w:tblPr>
      <w:tblStyleRowBandSize w:val="1"/>
      <w:tblStyleColBandSize w:val="1"/>
      <w:tblInd w:w="0" w:type="dxa"/>
      <w:tblBorders>
        <w:top w:val="single" w:sz="8" w:space="0" w:color="6076B4"/>
        <w:left w:val="single" w:sz="8" w:space="0" w:color="6076B4"/>
        <w:bottom w:val="single" w:sz="8" w:space="0" w:color="6076B4"/>
        <w:right w:val="single" w:sz="8" w:space="0" w:color="6076B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6076B4"/>
      </w:tcPr>
    </w:tblStylePr>
    <w:tblStylePr w:type="lastRow">
      <w:pPr>
        <w:spacing w:before="0" w:after="0" w:line="240" w:lineRule="auto"/>
      </w:pPr>
      <w:rPr>
        <w:b/>
        <w:bCs/>
      </w:rPr>
      <w:tblPr/>
      <w:tcPr>
        <w:tcBorders>
          <w:top w:val="double" w:sz="6" w:space="0" w:color="6076B4"/>
          <w:left w:val="single" w:sz="8" w:space="0" w:color="6076B4"/>
          <w:bottom w:val="single" w:sz="8" w:space="0" w:color="6076B4"/>
          <w:right w:val="single" w:sz="8" w:space="0" w:color="6076B4"/>
        </w:tcBorders>
      </w:tcPr>
    </w:tblStylePr>
    <w:tblStylePr w:type="firstCol">
      <w:rPr>
        <w:b/>
        <w:bCs/>
      </w:rPr>
    </w:tblStylePr>
    <w:tblStylePr w:type="lastCol">
      <w:rPr>
        <w:b/>
        <w:bCs/>
      </w:rPr>
    </w:tblStylePr>
    <w:tblStylePr w:type="band1Vert">
      <w:tblPr/>
      <w:tcPr>
        <w:tcBorders>
          <w:top w:val="single" w:sz="8" w:space="0" w:color="6076B4"/>
          <w:left w:val="single" w:sz="8" w:space="0" w:color="6076B4"/>
          <w:bottom w:val="single" w:sz="8" w:space="0" w:color="6076B4"/>
          <w:right w:val="single" w:sz="8" w:space="0" w:color="6076B4"/>
        </w:tcBorders>
      </w:tcPr>
    </w:tblStylePr>
    <w:tblStylePr w:type="band1Horz">
      <w:tblPr/>
      <w:tcPr>
        <w:tcBorders>
          <w:top w:val="single" w:sz="8" w:space="0" w:color="6076B4"/>
          <w:left w:val="single" w:sz="8" w:space="0" w:color="6076B4"/>
          <w:bottom w:val="single" w:sz="8" w:space="0" w:color="6076B4"/>
          <w:right w:val="single" w:sz="8" w:space="0" w:color="6076B4"/>
        </w:tcBorders>
      </w:tcPr>
    </w:tblStylePr>
  </w:style>
  <w:style w:type="table" w:styleId="LightList-Accent3">
    <w:name w:val="Light List Accent 3"/>
    <w:basedOn w:val="TableNormal"/>
    <w:uiPriority w:val="61"/>
    <w:rsid w:val="005F27E6"/>
    <w:rPr>
      <w:rFonts w:asciiTheme="minorHAnsi" w:eastAsiaTheme="minorEastAsia" w:hAnsiTheme="minorHAnsi" w:cstheme="minorBidi"/>
      <w:sz w:val="22"/>
      <w:szCs w:val="22"/>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1-Accent1">
    <w:name w:val="Medium List 1 Accent 1"/>
    <w:basedOn w:val="TableNormal"/>
    <w:uiPriority w:val="65"/>
    <w:rsid w:val="000F5EA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Hyperlink">
    <w:name w:val="Hyperlink"/>
    <w:basedOn w:val="DefaultParagraphFont"/>
    <w:uiPriority w:val="99"/>
    <w:unhideWhenUsed/>
    <w:rsid w:val="00275AA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607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en.wikipedia.org/wiki/Autocompletion"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en.cppreference.com/w/cpp/language/operator_precedence"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en.wikipedia.org/wiki/C_preprocessor" TargetMode="Externa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1033\Executive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604C4FD938401EB7C7D855F212AA2F"/>
        <w:category>
          <w:name w:val="General"/>
          <w:gallery w:val="placeholder"/>
        </w:category>
        <w:types>
          <w:type w:val="bbPlcHdr"/>
        </w:types>
        <w:behaviors>
          <w:behavior w:val="content"/>
        </w:behaviors>
        <w:guid w:val="{17C4B834-CE64-4863-8788-702E8B64FD63}"/>
      </w:docPartPr>
      <w:docPartBody>
        <w:p w:rsidR="009E1762" w:rsidRDefault="001D259F" w:rsidP="001D259F">
          <w:pPr>
            <w:pStyle w:val="FC604C4FD938401EB7C7D855F212AA2F"/>
          </w:pPr>
          <w:r>
            <w:rPr>
              <w:rFonts w:asciiTheme="majorHAnsi" w:eastAsiaTheme="majorEastAsia" w:hAnsiTheme="majorHAnsi" w:cstheme="majorBidi"/>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072"/>
    <w:rsid w:val="000203B2"/>
    <w:rsid w:val="001D259F"/>
    <w:rsid w:val="002E74BA"/>
    <w:rsid w:val="0031135E"/>
    <w:rsid w:val="00475D1E"/>
    <w:rsid w:val="006E2072"/>
    <w:rsid w:val="008011AF"/>
    <w:rsid w:val="009E1762"/>
    <w:rsid w:val="00A70E88"/>
    <w:rsid w:val="00B62488"/>
    <w:rsid w:val="00E876FE"/>
    <w:rsid w:val="00EE7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6E843FC21C4FCFBCBBBC8D177CF06F">
    <w:name w:val="4A6E843FC21C4FCFBCBBBC8D177CF06F"/>
    <w:rsid w:val="006E2072"/>
  </w:style>
  <w:style w:type="paragraph" w:customStyle="1" w:styleId="C5E8F50BB7C84C069624434A0F2DDD8C">
    <w:name w:val="C5E8F50BB7C84C069624434A0F2DDD8C"/>
    <w:rsid w:val="006E2072"/>
  </w:style>
  <w:style w:type="paragraph" w:customStyle="1" w:styleId="403BF4E5413F42BFA41A852510559473">
    <w:name w:val="403BF4E5413F42BFA41A852510559473"/>
    <w:rsid w:val="006E2072"/>
  </w:style>
  <w:style w:type="paragraph" w:customStyle="1" w:styleId="809870B2A4F94A4281332F5AE5A1801D">
    <w:name w:val="809870B2A4F94A4281332F5AE5A1801D"/>
    <w:rsid w:val="001D259F"/>
  </w:style>
  <w:style w:type="paragraph" w:customStyle="1" w:styleId="58797289D5664EA891352EF39E766804">
    <w:name w:val="58797289D5664EA891352EF39E766804"/>
    <w:rsid w:val="001D259F"/>
  </w:style>
  <w:style w:type="paragraph" w:customStyle="1" w:styleId="FC604C4FD938401EB7C7D855F212AA2F">
    <w:name w:val="FC604C4FD938401EB7C7D855F212AA2F"/>
    <w:rsid w:val="001D259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6E843FC21C4FCFBCBBBC8D177CF06F">
    <w:name w:val="4A6E843FC21C4FCFBCBBBC8D177CF06F"/>
    <w:rsid w:val="006E2072"/>
  </w:style>
  <w:style w:type="paragraph" w:customStyle="1" w:styleId="C5E8F50BB7C84C069624434A0F2DDD8C">
    <w:name w:val="C5E8F50BB7C84C069624434A0F2DDD8C"/>
    <w:rsid w:val="006E2072"/>
  </w:style>
  <w:style w:type="paragraph" w:customStyle="1" w:styleId="403BF4E5413F42BFA41A852510559473">
    <w:name w:val="403BF4E5413F42BFA41A852510559473"/>
    <w:rsid w:val="006E2072"/>
  </w:style>
  <w:style w:type="paragraph" w:customStyle="1" w:styleId="809870B2A4F94A4281332F5AE5A1801D">
    <w:name w:val="809870B2A4F94A4281332F5AE5A1801D"/>
    <w:rsid w:val="001D259F"/>
  </w:style>
  <w:style w:type="paragraph" w:customStyle="1" w:styleId="58797289D5664EA891352EF39E766804">
    <w:name w:val="58797289D5664EA891352EF39E766804"/>
    <w:rsid w:val="001D259F"/>
  </w:style>
  <w:style w:type="paragraph" w:customStyle="1" w:styleId="FC604C4FD938401EB7C7D855F212AA2F">
    <w:name w:val="FC604C4FD938401EB7C7D855F212AA2F"/>
    <w:rsid w:val="001D25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shadeMe</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true</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F762DA-57FE-4DB2-A5C9-E5D4ACBFE43A}">
  <ds:schemaRefs>
    <ds:schemaRef ds:uri="http://schemas.microsoft.com/office/2009/outspace/metadata"/>
  </ds:schemaRefs>
</ds:datastoreItem>
</file>

<file path=customXml/itemProps3.xml><?xml version="1.0" encoding="utf-8"?>
<ds:datastoreItem xmlns:ds="http://schemas.openxmlformats.org/officeDocument/2006/customXml" ds:itemID="{83771F9C-E04C-4301-A3D8-F38198A74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ExecutiveResume.dotx</Template>
  <TotalTime>6144</TotalTime>
  <Pages>1</Pages>
  <Words>6900</Words>
  <Characters>39331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46139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shadeMe</cp:lastModifiedBy>
  <cp:revision>102</cp:revision>
  <dcterms:created xsi:type="dcterms:W3CDTF">2011-04-15T15:33:00Z</dcterms:created>
  <dcterms:modified xsi:type="dcterms:W3CDTF">2012-08-07T17:27:00Z</dcterms:modified>
</cp:coreProperties>
</file>